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4A20" w14:textId="0A1A2AD8" w:rsidR="002E4DF3" w:rsidRDefault="00000A66" w:rsidP="00F2621B">
      <w:pPr>
        <w:pStyle w:val="Heading1"/>
        <w:jc w:val="center"/>
      </w:pPr>
      <w:r>
        <w:t xml:space="preserve">Assignment </w:t>
      </w:r>
      <w:r w:rsidR="00F2621B">
        <w:t>6.2</w:t>
      </w:r>
    </w:p>
    <w:p w14:paraId="234E8CC9" w14:textId="00C61DED" w:rsidR="00DC4DCF" w:rsidRPr="00DC4DCF" w:rsidRDefault="00DC4DCF" w:rsidP="00DC4DCF">
      <w:pPr>
        <w:jc w:val="center"/>
      </w:pPr>
      <w:r>
        <w:t>Assignment completed at 5:30 pm on April 22</w:t>
      </w:r>
      <w:r w:rsidRPr="00DC4DCF">
        <w:rPr>
          <w:vertAlign w:val="superscript"/>
        </w:rPr>
        <w:t>nd</w:t>
      </w:r>
      <w:r>
        <w:t>, 2026.</w:t>
      </w:r>
    </w:p>
    <w:p w14:paraId="2DB20EC7" w14:textId="2D4E52A6" w:rsidR="00F2621B" w:rsidRDefault="00F2621B" w:rsidP="00F2621B">
      <w:pPr>
        <w:jc w:val="center"/>
      </w:pPr>
      <w:r>
        <w:rPr>
          <w:noProof/>
        </w:rPr>
        <w:drawing>
          <wp:inline distT="0" distB="0" distL="0" distR="0" wp14:anchorId="30C5687F" wp14:editId="4B76C55E">
            <wp:extent cx="5943600" cy="3794760"/>
            <wp:effectExtent l="0" t="0" r="0" b="2540"/>
            <wp:docPr id="80251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19610" name="Picture 8025196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D312" w14:textId="77777777" w:rsidR="00F2621B" w:rsidRDefault="00F2621B" w:rsidP="00F2621B">
      <w:pPr>
        <w:jc w:val="center"/>
      </w:pPr>
    </w:p>
    <w:p w14:paraId="0743CF4A" w14:textId="6EED6A15" w:rsidR="00F2621B" w:rsidRDefault="00F2621B" w:rsidP="00F2621B">
      <w:pPr>
        <w:rPr>
          <w:rFonts w:ascii="Courier New" w:hAnsi="Courier New" w:cs="Courier New"/>
          <w:color w:val="212529"/>
          <w:shd w:val="clear" w:color="auto" w:fill="FFFFFF"/>
        </w:rPr>
      </w:pPr>
      <w:r w:rsidRPr="00F2621B">
        <w:rPr>
          <w:rStyle w:val="IntenseReference"/>
        </w:rPr>
        <w:t xml:space="preserve">SHA256 from the website: </w:t>
      </w:r>
      <w:r>
        <w:rPr>
          <w:rFonts w:ascii="Courier New" w:hAnsi="Courier New" w:cs="Courier New"/>
          <w:color w:val="212529"/>
          <w:shd w:val="clear" w:color="auto" w:fill="FFFFFF"/>
        </w:rPr>
        <w:t>5c74a26ef4eddb64a0dfafc86e222d46c6f29be21893570992a567115e3a3856</w:t>
      </w:r>
    </w:p>
    <w:p w14:paraId="4BC221A9" w14:textId="2B03F4B5" w:rsidR="00F2621B" w:rsidRPr="00F2621B" w:rsidRDefault="00F2621B" w:rsidP="00F2621B">
      <w:pPr>
        <w:spacing w:after="0"/>
        <w:rPr>
          <w:rStyle w:val="IntenseReference"/>
        </w:rPr>
      </w:pPr>
      <w:r>
        <w:rPr>
          <w:rStyle w:val="IntenseReference"/>
        </w:rPr>
        <w:t>From Professor’s Email:</w:t>
      </w:r>
    </w:p>
    <w:p w14:paraId="27BA81B2" w14:textId="250BAB94" w:rsidR="00F2621B" w:rsidRDefault="00F2621B" w:rsidP="00F2621B">
      <w:pPr>
        <w:rPr>
          <w:rFonts w:ascii="Courier New" w:hAnsi="Courier New" w:cs="Courier New"/>
        </w:rPr>
      </w:pPr>
      <w:r w:rsidRPr="00F2621B">
        <w:rPr>
          <w:rFonts w:ascii="Courier New" w:hAnsi="Courier New" w:cs="Courier New"/>
        </w:rPr>
        <w:t>5c74a26ef4eddb64a0dfafc86e222d46c6f29be21893570992a567115e3a3856</w:t>
      </w:r>
    </w:p>
    <w:p w14:paraId="20FB0EA4" w14:textId="77777777" w:rsidR="00F2621B" w:rsidRDefault="00F2621B" w:rsidP="00F2621B">
      <w:pPr>
        <w:rPr>
          <w:rFonts w:ascii="Courier New" w:hAnsi="Courier New" w:cs="Courier New"/>
        </w:rPr>
      </w:pPr>
    </w:p>
    <w:p w14:paraId="317DA96A" w14:textId="7EFE6A80" w:rsidR="00F2621B" w:rsidRPr="00F2621B" w:rsidRDefault="00F2621B" w:rsidP="00F2621B">
      <w:r>
        <w:t>These values are identical.  It appears t</w:t>
      </w:r>
      <w:r w:rsidR="00D93890">
        <w:t>o</w:t>
      </w:r>
      <w:r>
        <w:t xml:space="preserve"> </w:t>
      </w:r>
      <w:r w:rsidR="00D93890">
        <w:t>be</w:t>
      </w:r>
      <w:r>
        <w:t xml:space="preserve"> the SHA-256 hash of the HTML document.</w:t>
      </w:r>
    </w:p>
    <w:sectPr w:rsidR="00F2621B" w:rsidRPr="00F2621B" w:rsidSect="003A7CB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DDF65" w14:textId="77777777" w:rsidR="00A47CF0" w:rsidRDefault="00A47CF0" w:rsidP="00000A66">
      <w:pPr>
        <w:spacing w:after="0" w:line="240" w:lineRule="auto"/>
      </w:pPr>
      <w:r>
        <w:separator/>
      </w:r>
    </w:p>
  </w:endnote>
  <w:endnote w:type="continuationSeparator" w:id="0">
    <w:p w14:paraId="03F51031" w14:textId="77777777" w:rsidR="00A47CF0" w:rsidRDefault="00A47CF0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6FBFC" w14:textId="77777777" w:rsidR="00A47CF0" w:rsidRDefault="00A47CF0" w:rsidP="00000A66">
      <w:pPr>
        <w:spacing w:after="0" w:line="240" w:lineRule="auto"/>
      </w:pPr>
      <w:r>
        <w:separator/>
      </w:r>
    </w:p>
  </w:footnote>
  <w:footnote w:type="continuationSeparator" w:id="0">
    <w:p w14:paraId="6D2A3AD7" w14:textId="77777777" w:rsidR="00A47CF0" w:rsidRDefault="00A47CF0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0BC66932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5BE524B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0AA5A9FC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76E10C" w14:textId="77777777" w:rsidR="005E1F3D" w:rsidRDefault="00000A66" w:rsidP="005E1F3D">
    <w:pPr>
      <w:pStyle w:val="Header"/>
      <w:ind w:firstLine="360"/>
    </w:pPr>
    <w:r>
      <w:t>Breutzmann</w:t>
    </w:r>
  </w:p>
  <w:p w14:paraId="3BA446B0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4D902" w14:textId="77777777" w:rsidR="003A7CB8" w:rsidRDefault="003A7CB8" w:rsidP="003A7CB8">
    <w:pPr>
      <w:pStyle w:val="Header"/>
    </w:pPr>
    <w:r>
      <w:t>Breutzmann, Robert</w:t>
    </w:r>
  </w:p>
  <w:p w14:paraId="7F3613B0" w14:textId="20684AD7" w:rsidR="003A7CB8" w:rsidRDefault="003A7CB8" w:rsidP="003A7CB8">
    <w:pPr>
      <w:pStyle w:val="Header"/>
    </w:pPr>
    <w:r>
      <w:t xml:space="preserve">CSD </w:t>
    </w:r>
    <w:r w:rsidR="00F2621B">
      <w:t>370 – Secure Software Development</w:t>
    </w:r>
  </w:p>
  <w:p w14:paraId="589E51B4" w14:textId="64B2B55E" w:rsidR="003A7CB8" w:rsidRDefault="003A7CB8">
    <w:pPr>
      <w:pStyle w:val="Header"/>
    </w:pPr>
    <w:r>
      <w:t xml:space="preserve">Due Date: </w:t>
    </w:r>
    <w:r w:rsidR="00F2621B">
      <w:t>4/26/2026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1B"/>
    <w:rsid w:val="00000A66"/>
    <w:rsid w:val="000640CA"/>
    <w:rsid w:val="000C4767"/>
    <w:rsid w:val="00142DF8"/>
    <w:rsid w:val="00163E06"/>
    <w:rsid w:val="002E4DF3"/>
    <w:rsid w:val="00350359"/>
    <w:rsid w:val="003A7CB8"/>
    <w:rsid w:val="00423563"/>
    <w:rsid w:val="005E1F3D"/>
    <w:rsid w:val="005F16E8"/>
    <w:rsid w:val="008326AD"/>
    <w:rsid w:val="00927BD1"/>
    <w:rsid w:val="009541C9"/>
    <w:rsid w:val="00A16DBC"/>
    <w:rsid w:val="00A30DF6"/>
    <w:rsid w:val="00A47CF0"/>
    <w:rsid w:val="00B07540"/>
    <w:rsid w:val="00B35D34"/>
    <w:rsid w:val="00B54BB0"/>
    <w:rsid w:val="00B76BB8"/>
    <w:rsid w:val="00C8423B"/>
    <w:rsid w:val="00CF6A09"/>
    <w:rsid w:val="00D93890"/>
    <w:rsid w:val="00DC4DCF"/>
    <w:rsid w:val="00E042DE"/>
    <w:rsid w:val="00E4617B"/>
    <w:rsid w:val="00EC3B57"/>
    <w:rsid w:val="00F2621B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7108A"/>
  <w15:chartTrackingRefBased/>
  <w15:docId w15:val="{BE7F9EB8-7600-F242-A5CE-DEAB04B6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34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340 Assignment Template.dotx</Template>
  <TotalTime>36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2026-04-22T22:13:00Z</dcterms:created>
  <dcterms:modified xsi:type="dcterms:W3CDTF">2026-04-23T14:07:00Z</dcterms:modified>
</cp:coreProperties>
</file>