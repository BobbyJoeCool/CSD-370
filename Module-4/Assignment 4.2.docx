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2FE57" w14:textId="07A78F77" w:rsidR="00B54BB0" w:rsidRDefault="00000A66" w:rsidP="00000A66">
      <w:pPr>
        <w:pStyle w:val="Heading1"/>
        <w:jc w:val="center"/>
      </w:pPr>
      <w:r>
        <w:t xml:space="preserve">Assignment </w:t>
      </w:r>
      <w:r w:rsidR="001E14E8">
        <w:t>4.2</w:t>
      </w:r>
    </w:p>
    <w:p w14:paraId="24FBBCC9" w14:textId="7E12F6E0" w:rsidR="0068751C" w:rsidRPr="0068751C" w:rsidRDefault="0068751C" w:rsidP="0068751C">
      <w:pPr>
        <w:pStyle w:val="Heading1"/>
        <w:jc w:val="center"/>
      </w:pPr>
      <w:r w:rsidRPr="0068751C">
        <w:t>Secure Design Principles Comparisons:</w:t>
      </w:r>
    </w:p>
    <w:p w14:paraId="679F7A58" w14:textId="6363DB93" w:rsidR="0068751C" w:rsidRPr="0068751C" w:rsidRDefault="0068751C" w:rsidP="0068751C">
      <w:pPr>
        <w:pStyle w:val="Heading2"/>
        <w:rPr>
          <w:rStyle w:val="IntenseReference"/>
          <w:b w:val="0"/>
          <w:bCs w:val="0"/>
        </w:rPr>
      </w:pPr>
      <w:r w:rsidRPr="0068751C">
        <w:rPr>
          <w:rStyle w:val="IntenseReference"/>
          <w:b w:val="0"/>
          <w:bCs w:val="0"/>
        </w:rPr>
        <w:t>CSSLP Certification All-In-One Exam Guide:</w:t>
      </w:r>
    </w:p>
    <w:p w14:paraId="4F375E6A" w14:textId="082E3B0F" w:rsidR="0068751C" w:rsidRDefault="0068751C" w:rsidP="0068751C">
      <w:pPr>
        <w:ind w:firstLine="720"/>
        <w:jc w:val="both"/>
      </w:pPr>
      <w:r>
        <w:rPr>
          <w:kern w:val="0"/>
          <w14:ligatures w14:val="none"/>
        </w:rPr>
        <w:t>Upon researching this, I found that this textbook closely follows the principles of Saltzer &amp; Schroeder as outlined in</w:t>
      </w:r>
      <w:r>
        <w:t xml:space="preserve"> a paper they published in 1975.  The </w:t>
      </w:r>
      <w:r w:rsidR="00C1587E">
        <w:rPr>
          <w:kern w:val="0"/>
          <w14:ligatures w14:val="none"/>
        </w:rPr>
        <w:t xml:space="preserve">textbook updates the principles outlined in their paper for modern </w:t>
      </w:r>
      <w:proofErr w:type="gramStart"/>
      <w:r w:rsidR="00C1587E">
        <w:rPr>
          <w:kern w:val="0"/>
          <w14:ligatures w14:val="none"/>
        </w:rPr>
        <w:t>times, but</w:t>
      </w:r>
      <w:proofErr w:type="gramEnd"/>
      <w:r w:rsidR="00C1587E">
        <w:rPr>
          <w:kern w:val="0"/>
          <w14:ligatures w14:val="none"/>
        </w:rPr>
        <w:t xml:space="preserve"> largely remains the same at its</w:t>
      </w:r>
      <w:r w:rsidR="005E28C6">
        <w:t xml:space="preserve"> core.</w:t>
      </w:r>
    </w:p>
    <w:p w14:paraId="5E0098A9" w14:textId="3A880E63" w:rsidR="005E28C6" w:rsidRDefault="005E28C6" w:rsidP="005E28C6">
      <w:pPr>
        <w:jc w:val="both"/>
      </w:pPr>
      <w:r>
        <w:t>The list (pulled directly from the book) is as follows:</w:t>
      </w:r>
    </w:p>
    <w:p w14:paraId="0B0D1B06" w14:textId="77777777" w:rsidR="005E28C6" w:rsidRDefault="005E28C6" w:rsidP="005E28C6">
      <w:pPr>
        <w:pStyle w:val="ListParagraph"/>
        <w:numPr>
          <w:ilvl w:val="0"/>
          <w:numId w:val="2"/>
        </w:numPr>
      </w:pPr>
      <w:r w:rsidRPr="005E28C6">
        <w:rPr>
          <w:b/>
          <w:bCs/>
        </w:rPr>
        <w:t>Good Enough Security</w:t>
      </w:r>
      <w:r>
        <w:t>: Balance security with usability and cost</w:t>
      </w:r>
    </w:p>
    <w:p w14:paraId="10D264FD" w14:textId="77777777" w:rsidR="005E28C6" w:rsidRDefault="005E28C6" w:rsidP="005E28C6">
      <w:pPr>
        <w:pStyle w:val="ListParagraph"/>
        <w:numPr>
          <w:ilvl w:val="0"/>
          <w:numId w:val="2"/>
        </w:numPr>
      </w:pPr>
      <w:r w:rsidRPr="005E28C6">
        <w:rPr>
          <w:b/>
          <w:bCs/>
        </w:rPr>
        <w:t>Least Privilege</w:t>
      </w:r>
      <w:r>
        <w:t>: Grant minimal access</w:t>
      </w:r>
    </w:p>
    <w:p w14:paraId="7278ED0A" w14:textId="77777777" w:rsidR="005E28C6" w:rsidRDefault="005E28C6" w:rsidP="005E28C6">
      <w:pPr>
        <w:pStyle w:val="ListParagraph"/>
        <w:numPr>
          <w:ilvl w:val="0"/>
          <w:numId w:val="2"/>
        </w:numPr>
      </w:pPr>
      <w:r w:rsidRPr="005E28C6">
        <w:rPr>
          <w:b/>
          <w:bCs/>
        </w:rPr>
        <w:t>Separation of Duties</w:t>
      </w:r>
      <w:r>
        <w:t>: Divide responsibilities</w:t>
      </w:r>
    </w:p>
    <w:p w14:paraId="242A7C24" w14:textId="77777777" w:rsidR="005E28C6" w:rsidRDefault="005E28C6" w:rsidP="005E28C6">
      <w:pPr>
        <w:pStyle w:val="ListParagraph"/>
        <w:numPr>
          <w:ilvl w:val="0"/>
          <w:numId w:val="2"/>
        </w:numPr>
      </w:pPr>
      <w:r w:rsidRPr="005E28C6">
        <w:rPr>
          <w:b/>
          <w:bCs/>
        </w:rPr>
        <w:t>Defense in Depth</w:t>
      </w:r>
      <w:r>
        <w:t>: Use layered security</w:t>
      </w:r>
    </w:p>
    <w:p w14:paraId="0CE92CF3" w14:textId="77777777" w:rsidR="005E28C6" w:rsidRDefault="005E28C6" w:rsidP="005E28C6">
      <w:pPr>
        <w:pStyle w:val="ListParagraph"/>
        <w:numPr>
          <w:ilvl w:val="0"/>
          <w:numId w:val="2"/>
        </w:numPr>
      </w:pPr>
      <w:r w:rsidRPr="005E28C6">
        <w:rPr>
          <w:b/>
          <w:bCs/>
        </w:rPr>
        <w:t>Fail-Safe:</w:t>
      </w:r>
      <w:r>
        <w:t xml:space="preserve"> Default to secure states</w:t>
      </w:r>
    </w:p>
    <w:p w14:paraId="686E1EC5" w14:textId="77777777" w:rsidR="005E28C6" w:rsidRDefault="005E28C6" w:rsidP="005E28C6">
      <w:pPr>
        <w:pStyle w:val="ListParagraph"/>
        <w:numPr>
          <w:ilvl w:val="0"/>
          <w:numId w:val="2"/>
        </w:numPr>
      </w:pPr>
      <w:r w:rsidRPr="005E28C6">
        <w:rPr>
          <w:b/>
          <w:bCs/>
        </w:rPr>
        <w:t>Economy of Mechanism</w:t>
      </w:r>
      <w:r>
        <w:t>: Keep designs simple</w:t>
      </w:r>
    </w:p>
    <w:p w14:paraId="639F6A1E" w14:textId="77777777" w:rsidR="005E28C6" w:rsidRDefault="005E28C6" w:rsidP="005E28C6">
      <w:pPr>
        <w:pStyle w:val="ListParagraph"/>
        <w:numPr>
          <w:ilvl w:val="0"/>
          <w:numId w:val="2"/>
        </w:numPr>
      </w:pPr>
      <w:r w:rsidRPr="005E28C6">
        <w:rPr>
          <w:b/>
          <w:bCs/>
        </w:rPr>
        <w:t>Complete Mediation</w:t>
      </w:r>
      <w:r>
        <w:t>: Check access every time</w:t>
      </w:r>
    </w:p>
    <w:p w14:paraId="75B6F915" w14:textId="77777777" w:rsidR="005E28C6" w:rsidRDefault="005E28C6" w:rsidP="005E28C6">
      <w:pPr>
        <w:pStyle w:val="ListParagraph"/>
        <w:numPr>
          <w:ilvl w:val="0"/>
          <w:numId w:val="2"/>
        </w:numPr>
      </w:pPr>
      <w:r w:rsidRPr="005E28C6">
        <w:rPr>
          <w:b/>
          <w:bCs/>
        </w:rPr>
        <w:t>Open Design</w:t>
      </w:r>
      <w:r>
        <w:t>: Avoid relying on secrecy</w:t>
      </w:r>
    </w:p>
    <w:p w14:paraId="077E81F5" w14:textId="77777777" w:rsidR="005E28C6" w:rsidRDefault="005E28C6" w:rsidP="005E28C6">
      <w:pPr>
        <w:pStyle w:val="ListParagraph"/>
        <w:numPr>
          <w:ilvl w:val="0"/>
          <w:numId w:val="2"/>
        </w:numPr>
      </w:pPr>
      <w:r w:rsidRPr="005E28C6">
        <w:rPr>
          <w:b/>
          <w:bCs/>
        </w:rPr>
        <w:t>Least Common Mechanism</w:t>
      </w:r>
      <w:r>
        <w:t>: Minimize shared components</w:t>
      </w:r>
    </w:p>
    <w:p w14:paraId="1B4C5A10" w14:textId="77777777" w:rsidR="005E28C6" w:rsidRDefault="005E28C6" w:rsidP="005E28C6">
      <w:pPr>
        <w:pStyle w:val="ListParagraph"/>
        <w:numPr>
          <w:ilvl w:val="0"/>
          <w:numId w:val="2"/>
        </w:numPr>
      </w:pPr>
      <w:r w:rsidRPr="005E28C6">
        <w:rPr>
          <w:b/>
          <w:bCs/>
        </w:rPr>
        <w:t>Psychological Acceptability</w:t>
      </w:r>
      <w:r>
        <w:t>: Make security usable</w:t>
      </w:r>
    </w:p>
    <w:p w14:paraId="5B27EB48" w14:textId="77777777" w:rsidR="005E28C6" w:rsidRDefault="005E28C6" w:rsidP="005E28C6">
      <w:pPr>
        <w:pStyle w:val="ListParagraph"/>
        <w:numPr>
          <w:ilvl w:val="0"/>
          <w:numId w:val="2"/>
        </w:numPr>
      </w:pPr>
      <w:r w:rsidRPr="005E28C6">
        <w:rPr>
          <w:b/>
          <w:bCs/>
        </w:rPr>
        <w:t>Weakest Link</w:t>
      </w:r>
      <w:r>
        <w:t>: Address weakest points</w:t>
      </w:r>
    </w:p>
    <w:p w14:paraId="257A1056" w14:textId="77777777" w:rsidR="005E28C6" w:rsidRDefault="005E28C6" w:rsidP="005E28C6">
      <w:pPr>
        <w:pStyle w:val="ListParagraph"/>
        <w:numPr>
          <w:ilvl w:val="0"/>
          <w:numId w:val="2"/>
        </w:numPr>
      </w:pPr>
      <w:r w:rsidRPr="005E28C6">
        <w:rPr>
          <w:b/>
          <w:bCs/>
        </w:rPr>
        <w:t>Leverage Existing Components</w:t>
      </w:r>
      <w:r>
        <w:t>: Use proven solutions</w:t>
      </w:r>
    </w:p>
    <w:p w14:paraId="56D16B4A" w14:textId="77777777" w:rsidR="005E28C6" w:rsidRDefault="005E28C6" w:rsidP="005E28C6">
      <w:pPr>
        <w:pStyle w:val="ListParagraph"/>
        <w:numPr>
          <w:ilvl w:val="0"/>
          <w:numId w:val="2"/>
        </w:numPr>
      </w:pPr>
      <w:r w:rsidRPr="005E28C6">
        <w:rPr>
          <w:b/>
          <w:bCs/>
        </w:rPr>
        <w:t>Single Point of Failure</w:t>
      </w:r>
      <w:r>
        <w:t>: Avoid critical dependencies</w:t>
      </w:r>
    </w:p>
    <w:p w14:paraId="2398333B" w14:textId="20F22AF0" w:rsidR="005E28C6" w:rsidRDefault="005E28C6">
      <w:r>
        <w:br w:type="page"/>
      </w:r>
    </w:p>
    <w:p w14:paraId="1F9C504F" w14:textId="6D3E2945" w:rsidR="005E28C6" w:rsidRPr="0068751C" w:rsidRDefault="005E28C6" w:rsidP="005E28C6">
      <w:pPr>
        <w:pStyle w:val="Heading2"/>
        <w:rPr>
          <w:rStyle w:val="IntenseReference"/>
          <w:b w:val="0"/>
          <w:bCs w:val="0"/>
        </w:rPr>
      </w:pPr>
      <w:r>
        <w:rPr>
          <w:rStyle w:val="IntenseReference"/>
          <w:b w:val="0"/>
          <w:bCs w:val="0"/>
        </w:rPr>
        <w:lastRenderedPageBreak/>
        <w:t>CrowdStrike Secure by Design:</w:t>
      </w:r>
    </w:p>
    <w:p w14:paraId="4AC19C1F" w14:textId="20A72170" w:rsidR="005E28C6" w:rsidRDefault="005E28C6" w:rsidP="005E28C6">
      <w:pPr>
        <w:ind w:firstLine="720"/>
        <w:jc w:val="both"/>
      </w:pPr>
      <w:r>
        <w:rPr>
          <w:kern w:val="0"/>
          <w14:ligatures w14:val="none"/>
        </w:rPr>
        <w:t xml:space="preserve">CrowdStrike is one of the premier cybersecurity (SaaS) companies out there today, making it an authority on secure design.  One principle they preach is “Secure by Design,” meaning that security starts early </w:t>
      </w:r>
      <w:r w:rsidR="00C1587E">
        <w:rPr>
          <w:kern w:val="0"/>
          <w14:ligatures w14:val="none"/>
        </w:rPr>
        <w:t>in development and should be incorporated throughout the process rather than “patched in” later.</w:t>
      </w:r>
      <w:r>
        <w:rPr>
          <w:kern w:val="0"/>
          <w14:ligatures w14:val="none"/>
        </w:rPr>
        <w:t xml:space="preserve">  Their site has a</w:t>
      </w:r>
      <w:r w:rsidR="00C1587E">
        <w:rPr>
          <w:kern w:val="0"/>
          <w14:ligatures w14:val="none"/>
        </w:rPr>
        <w:t>n article titled</w:t>
      </w:r>
      <w:r>
        <w:rPr>
          <w:kern w:val="0"/>
          <w14:ligatures w14:val="none"/>
        </w:rPr>
        <w:t xml:space="preserve"> “Key Concepts and Adoption Best Practice” about developing software that is “Secure by Default.”  These are the principles that they say to go by</w:t>
      </w:r>
      <w:r w:rsidR="0079597D">
        <w:rPr>
          <w:kern w:val="0"/>
          <w14:ligatures w14:val="none"/>
        </w:rPr>
        <w:t>:</w:t>
      </w:r>
    </w:p>
    <w:p w14:paraId="0565FE20" w14:textId="0C843EAD" w:rsidR="005E28C6" w:rsidRPr="0079597D" w:rsidRDefault="0079597D" w:rsidP="005E28C6">
      <w:pPr>
        <w:pStyle w:val="ListParagraph"/>
        <w:numPr>
          <w:ilvl w:val="0"/>
          <w:numId w:val="3"/>
        </w:numPr>
        <w:jc w:val="both"/>
        <w:rPr>
          <w:b/>
          <w:bCs/>
        </w:rPr>
      </w:pPr>
      <w:r>
        <w:rPr>
          <w:b/>
          <w:bCs/>
        </w:rPr>
        <w:t>S</w:t>
      </w:r>
      <w:r w:rsidR="005E28C6" w:rsidRPr="005E28C6">
        <w:rPr>
          <w:b/>
          <w:bCs/>
        </w:rPr>
        <w:t xml:space="preserve">ecurity </w:t>
      </w:r>
      <w:r>
        <w:rPr>
          <w:b/>
          <w:bCs/>
        </w:rPr>
        <w:t>as a</w:t>
      </w:r>
      <w:r w:rsidR="005E28C6" w:rsidRPr="005E28C6">
        <w:rPr>
          <w:b/>
          <w:bCs/>
        </w:rPr>
        <w:t xml:space="preserve"> </w:t>
      </w:r>
      <w:r>
        <w:rPr>
          <w:b/>
          <w:bCs/>
        </w:rPr>
        <w:t>R</w:t>
      </w:r>
      <w:r w:rsidR="005E28C6" w:rsidRPr="005E28C6">
        <w:rPr>
          <w:b/>
          <w:bCs/>
        </w:rPr>
        <w:t>equirement</w:t>
      </w:r>
      <w:r w:rsidR="005E28C6">
        <w:rPr>
          <w:b/>
          <w:bCs/>
        </w:rPr>
        <w:t>:</w:t>
      </w:r>
      <w:r w:rsidR="005E28C6">
        <w:t xml:space="preserve"> </w:t>
      </w:r>
      <w:r>
        <w:t>Treat security issues as a priority, not an afterthought.</w:t>
      </w:r>
    </w:p>
    <w:p w14:paraId="54017702" w14:textId="48652A72" w:rsidR="0079597D" w:rsidRPr="0079597D" w:rsidRDefault="0079597D" w:rsidP="005E28C6">
      <w:pPr>
        <w:pStyle w:val="ListParagraph"/>
        <w:numPr>
          <w:ilvl w:val="0"/>
          <w:numId w:val="3"/>
        </w:numPr>
        <w:jc w:val="both"/>
        <w:rPr>
          <w:b/>
          <w:bCs/>
        </w:rPr>
      </w:pPr>
      <w:r>
        <w:rPr>
          <w:b/>
          <w:bCs/>
        </w:rPr>
        <w:t>Secure by Default</w:t>
      </w:r>
      <w:r>
        <w:t>:</w:t>
      </w:r>
    </w:p>
    <w:p w14:paraId="4298AB07" w14:textId="40B849CC" w:rsidR="0079597D" w:rsidRDefault="0079597D" w:rsidP="0079597D">
      <w:pPr>
        <w:pStyle w:val="ListParagraph"/>
        <w:numPr>
          <w:ilvl w:val="1"/>
          <w:numId w:val="3"/>
        </w:numPr>
        <w:jc w:val="both"/>
        <w:rPr>
          <w:b/>
          <w:bCs/>
        </w:rPr>
      </w:pPr>
      <w:r>
        <w:rPr>
          <w:b/>
          <w:bCs/>
        </w:rPr>
        <w:t>Least-Privilege</w:t>
      </w:r>
    </w:p>
    <w:p w14:paraId="3F4D4485" w14:textId="3A773D2A" w:rsidR="0079597D" w:rsidRDefault="0079597D" w:rsidP="0079597D">
      <w:pPr>
        <w:pStyle w:val="ListParagraph"/>
        <w:numPr>
          <w:ilvl w:val="1"/>
          <w:numId w:val="3"/>
        </w:numPr>
        <w:jc w:val="both"/>
        <w:rPr>
          <w:b/>
          <w:bCs/>
        </w:rPr>
      </w:pPr>
      <w:r>
        <w:rPr>
          <w:b/>
          <w:bCs/>
        </w:rPr>
        <w:t>Safe Toggles</w:t>
      </w:r>
    </w:p>
    <w:p w14:paraId="3BC62B3C" w14:textId="569A5F74" w:rsidR="0079597D" w:rsidRDefault="0079597D" w:rsidP="0079597D">
      <w:pPr>
        <w:pStyle w:val="ListParagraph"/>
        <w:numPr>
          <w:ilvl w:val="1"/>
          <w:numId w:val="3"/>
        </w:numPr>
        <w:jc w:val="both"/>
        <w:rPr>
          <w:b/>
          <w:bCs/>
        </w:rPr>
      </w:pPr>
      <w:r>
        <w:rPr>
          <w:b/>
          <w:bCs/>
        </w:rPr>
        <w:t>Automatic Updates</w:t>
      </w:r>
    </w:p>
    <w:p w14:paraId="4A8991E1" w14:textId="4AA497BC" w:rsidR="0079597D" w:rsidRDefault="0079597D" w:rsidP="0079597D">
      <w:pPr>
        <w:pStyle w:val="ListParagraph"/>
        <w:numPr>
          <w:ilvl w:val="1"/>
          <w:numId w:val="3"/>
        </w:numPr>
        <w:jc w:val="both"/>
        <w:rPr>
          <w:b/>
          <w:bCs/>
        </w:rPr>
      </w:pPr>
      <w:r>
        <w:rPr>
          <w:b/>
          <w:bCs/>
        </w:rPr>
        <w:t>Guardrails against dangerous misconfigurations</w:t>
      </w:r>
    </w:p>
    <w:p w14:paraId="2BA82FC9" w14:textId="56682419" w:rsidR="0079597D" w:rsidRDefault="0079597D" w:rsidP="0079597D">
      <w:pPr>
        <w:pStyle w:val="ListParagraph"/>
        <w:numPr>
          <w:ilvl w:val="0"/>
          <w:numId w:val="3"/>
        </w:numPr>
        <w:jc w:val="both"/>
        <w:rPr>
          <w:b/>
          <w:bCs/>
        </w:rPr>
      </w:pPr>
      <w:r>
        <w:rPr>
          <w:b/>
          <w:bCs/>
        </w:rPr>
        <w:t>Design for abuse and failure (fail-safe):</w:t>
      </w:r>
    </w:p>
    <w:p w14:paraId="7861AE49" w14:textId="79656AB0" w:rsidR="0079597D" w:rsidRPr="0079597D" w:rsidRDefault="0079597D" w:rsidP="0079597D">
      <w:pPr>
        <w:pStyle w:val="ListParagraph"/>
        <w:numPr>
          <w:ilvl w:val="0"/>
          <w:numId w:val="3"/>
        </w:numPr>
        <w:jc w:val="both"/>
        <w:rPr>
          <w:b/>
          <w:bCs/>
        </w:rPr>
      </w:pPr>
      <w:r>
        <w:rPr>
          <w:b/>
          <w:bCs/>
        </w:rPr>
        <w:t xml:space="preserve">Harden the Pipeline: </w:t>
      </w:r>
      <w:r>
        <w:t>protect code and integrity, while keeping the SBOM up to date.</w:t>
      </w:r>
    </w:p>
    <w:p w14:paraId="650A3EFE" w14:textId="46BA88F9" w:rsidR="0079597D" w:rsidRPr="0079597D" w:rsidRDefault="0079597D" w:rsidP="0079597D">
      <w:pPr>
        <w:pStyle w:val="ListParagraph"/>
        <w:numPr>
          <w:ilvl w:val="0"/>
          <w:numId w:val="3"/>
        </w:numPr>
        <w:jc w:val="both"/>
        <w:rPr>
          <w:b/>
          <w:bCs/>
        </w:rPr>
      </w:pPr>
      <w:r>
        <w:rPr>
          <w:b/>
          <w:bCs/>
        </w:rPr>
        <w:t>Prove it with Verification</w:t>
      </w:r>
      <w:r>
        <w:t>: Use checklists and tests to ensure controls are observable and repeatable</w:t>
      </w:r>
      <w:r w:rsidR="00C1587E">
        <w:t>.</w:t>
      </w:r>
    </w:p>
    <w:p w14:paraId="51ACE5B6" w14:textId="3F1A3ED8" w:rsidR="0079597D" w:rsidRPr="0079597D" w:rsidRDefault="0079597D" w:rsidP="0079597D">
      <w:pPr>
        <w:pStyle w:val="ListParagraph"/>
        <w:numPr>
          <w:ilvl w:val="0"/>
          <w:numId w:val="3"/>
        </w:numPr>
        <w:jc w:val="both"/>
        <w:rPr>
          <w:b/>
          <w:bCs/>
        </w:rPr>
      </w:pPr>
      <w:r w:rsidRPr="0079597D">
        <w:rPr>
          <w:b/>
          <w:bCs/>
        </w:rPr>
        <w:t xml:space="preserve">Operate transparently: </w:t>
      </w:r>
      <w:r>
        <w:t>Provide logs, update channels, vulnerability handling, etc., to help customers stay safe (without requiring security expertise)</w:t>
      </w:r>
    </w:p>
    <w:p w14:paraId="5B5E0161" w14:textId="77777777" w:rsidR="0079597D" w:rsidRDefault="0079597D" w:rsidP="0079597D">
      <w:pPr>
        <w:jc w:val="both"/>
        <w:rPr>
          <w:b/>
          <w:bCs/>
        </w:rPr>
      </w:pPr>
    </w:p>
    <w:p w14:paraId="4ABF03CD" w14:textId="2D83BBE8" w:rsidR="0079597D" w:rsidRDefault="0079597D" w:rsidP="0079597D">
      <w:pPr>
        <w:jc w:val="both"/>
      </w:pPr>
      <w:r>
        <w:t xml:space="preserve">This list assumes that you are already following many of the secure design principles and lumps them all together under the “Secure by Default” item.  The rest involve </w:t>
      </w:r>
      <w:r w:rsidR="00C1587E">
        <w:rPr>
          <w:kern w:val="0"/>
          <w14:ligatures w14:val="none"/>
        </w:rPr>
        <w:t>the design team’s prioritizing security and being transparent with customers about potential threats,</w:t>
      </w:r>
      <w:r>
        <w:t xml:space="preserve"> rather than hiding them and hoping no one will find them.</w:t>
      </w:r>
    </w:p>
    <w:p w14:paraId="32127AD6" w14:textId="09FF3C50" w:rsidR="0079597D" w:rsidRDefault="0079597D">
      <w:r>
        <w:br w:type="page"/>
      </w:r>
    </w:p>
    <w:p w14:paraId="1FB97100" w14:textId="77777777" w:rsidR="0079597D" w:rsidRPr="0079597D" w:rsidRDefault="0079597D" w:rsidP="0079597D">
      <w:pPr>
        <w:jc w:val="both"/>
      </w:pPr>
    </w:p>
    <w:p w14:paraId="15D15940" w14:textId="0A06ED3A" w:rsidR="0079597D" w:rsidRPr="0068751C" w:rsidRDefault="0079597D" w:rsidP="0079597D">
      <w:pPr>
        <w:pStyle w:val="Heading2"/>
        <w:rPr>
          <w:rStyle w:val="IntenseReference"/>
          <w:b w:val="0"/>
          <w:bCs w:val="0"/>
        </w:rPr>
      </w:pPr>
      <w:bookmarkStart w:id="0" w:name="OLE_LINK1"/>
      <w:r>
        <w:rPr>
          <w:rStyle w:val="IntenseReference"/>
          <w:b w:val="0"/>
          <w:bCs w:val="0"/>
        </w:rPr>
        <w:t>Destination Certification (CISSP Guide)</w:t>
      </w:r>
      <w:r>
        <w:rPr>
          <w:rStyle w:val="IntenseReference"/>
          <w:b w:val="0"/>
          <w:bCs w:val="0"/>
        </w:rPr>
        <w:t>:</w:t>
      </w:r>
    </w:p>
    <w:p w14:paraId="45F3409A" w14:textId="5E2E5ABF" w:rsidR="00C1587E" w:rsidRPr="00C1587E" w:rsidRDefault="0079597D" w:rsidP="00C1587E">
      <w:pPr>
        <w:ind w:firstLine="720"/>
        <w:jc w:val="both"/>
        <w:rPr>
          <w:kern w:val="0"/>
          <w14:ligatures w14:val="none"/>
        </w:rPr>
      </w:pPr>
      <w:r>
        <w:rPr>
          <w:kern w:val="0"/>
          <w14:ligatures w14:val="none"/>
        </w:rPr>
        <w:t>CISSP (</w:t>
      </w:r>
      <w:r w:rsidRPr="0079597D">
        <w:rPr>
          <w:kern w:val="0"/>
          <w14:ligatures w14:val="none"/>
        </w:rPr>
        <w:t>Certified Information Systems Security Professional</w:t>
      </w:r>
      <w:r>
        <w:rPr>
          <w:kern w:val="0"/>
          <w14:ligatures w14:val="none"/>
        </w:rPr>
        <w:t xml:space="preserve">) has a list of 10 secure design principles to follow.  These principles are considered “textbook” principles by </w:t>
      </w:r>
      <w:r w:rsidR="00C1587E">
        <w:rPr>
          <w:kern w:val="0"/>
          <w14:ligatures w14:val="none"/>
        </w:rPr>
        <w:t xml:space="preserve">many who teach security.  They align closely with our textbook (and the </w:t>
      </w:r>
      <w:r w:rsidR="00C1587E">
        <w:rPr>
          <w:kern w:val="0"/>
          <w14:ligatures w14:val="none"/>
        </w:rPr>
        <w:t>Saltzer &amp; Schroeder</w:t>
      </w:r>
      <w:r w:rsidR="00C1587E">
        <w:rPr>
          <w:kern w:val="0"/>
          <w14:ligatures w14:val="none"/>
        </w:rPr>
        <w:t xml:space="preserve"> paper). I did not redefine the ones that appeared in the first section.</w:t>
      </w:r>
    </w:p>
    <w:p w14:paraId="2E710471" w14:textId="7F13599C" w:rsidR="0079597D" w:rsidRDefault="00C1587E" w:rsidP="0079597D">
      <w:pPr>
        <w:pStyle w:val="ListParagraph"/>
        <w:numPr>
          <w:ilvl w:val="0"/>
          <w:numId w:val="3"/>
        </w:numPr>
        <w:jc w:val="both"/>
        <w:rPr>
          <w:b/>
          <w:bCs/>
        </w:rPr>
      </w:pPr>
      <w:r>
        <w:rPr>
          <w:b/>
          <w:bCs/>
        </w:rPr>
        <w:t>Least Privilege</w:t>
      </w:r>
    </w:p>
    <w:bookmarkEnd w:id="0"/>
    <w:p w14:paraId="5E66133B" w14:textId="4ED3EA8B" w:rsidR="00C1587E" w:rsidRDefault="00C1587E" w:rsidP="0079597D">
      <w:pPr>
        <w:pStyle w:val="ListParagraph"/>
        <w:numPr>
          <w:ilvl w:val="0"/>
          <w:numId w:val="3"/>
        </w:numPr>
        <w:jc w:val="both"/>
        <w:rPr>
          <w:b/>
          <w:bCs/>
        </w:rPr>
      </w:pPr>
      <w:r>
        <w:rPr>
          <w:b/>
          <w:bCs/>
        </w:rPr>
        <w:t>Defense in Depth</w:t>
      </w:r>
    </w:p>
    <w:p w14:paraId="62579B8B" w14:textId="3D76248E" w:rsidR="00C1587E" w:rsidRDefault="00C1587E" w:rsidP="0079597D">
      <w:pPr>
        <w:pStyle w:val="ListParagraph"/>
        <w:numPr>
          <w:ilvl w:val="0"/>
          <w:numId w:val="3"/>
        </w:numPr>
        <w:jc w:val="both"/>
        <w:rPr>
          <w:b/>
          <w:bCs/>
        </w:rPr>
      </w:pPr>
      <w:r>
        <w:rPr>
          <w:b/>
          <w:bCs/>
        </w:rPr>
        <w:t>Fail-Safe/Secure Defaults</w:t>
      </w:r>
    </w:p>
    <w:p w14:paraId="5F51D62A" w14:textId="2206F248" w:rsidR="00C1587E" w:rsidRDefault="00C1587E" w:rsidP="0079597D">
      <w:pPr>
        <w:pStyle w:val="ListParagraph"/>
        <w:numPr>
          <w:ilvl w:val="0"/>
          <w:numId w:val="3"/>
        </w:numPr>
        <w:jc w:val="both"/>
        <w:rPr>
          <w:b/>
          <w:bCs/>
        </w:rPr>
      </w:pPr>
      <w:r>
        <w:rPr>
          <w:b/>
          <w:bCs/>
        </w:rPr>
        <w:t>Economy of Mechanism</w:t>
      </w:r>
    </w:p>
    <w:p w14:paraId="56E351CE" w14:textId="051E4751" w:rsidR="00C1587E" w:rsidRDefault="00C1587E" w:rsidP="0079597D">
      <w:pPr>
        <w:pStyle w:val="ListParagraph"/>
        <w:numPr>
          <w:ilvl w:val="0"/>
          <w:numId w:val="3"/>
        </w:numPr>
        <w:jc w:val="both"/>
        <w:rPr>
          <w:b/>
          <w:bCs/>
        </w:rPr>
      </w:pPr>
      <w:r>
        <w:rPr>
          <w:b/>
          <w:bCs/>
        </w:rPr>
        <w:t>Complete Mediation</w:t>
      </w:r>
    </w:p>
    <w:p w14:paraId="7AD97035" w14:textId="0EB6E3E1" w:rsidR="00C1587E" w:rsidRDefault="00C1587E" w:rsidP="0079597D">
      <w:pPr>
        <w:pStyle w:val="ListParagraph"/>
        <w:numPr>
          <w:ilvl w:val="0"/>
          <w:numId w:val="3"/>
        </w:numPr>
        <w:jc w:val="both"/>
        <w:rPr>
          <w:b/>
          <w:bCs/>
        </w:rPr>
      </w:pPr>
      <w:r>
        <w:rPr>
          <w:b/>
          <w:bCs/>
        </w:rPr>
        <w:t>Separation of Duties</w:t>
      </w:r>
    </w:p>
    <w:p w14:paraId="4F790459" w14:textId="5344F33B" w:rsidR="00C1587E" w:rsidRDefault="00C1587E" w:rsidP="0079597D">
      <w:pPr>
        <w:pStyle w:val="ListParagraph"/>
        <w:numPr>
          <w:ilvl w:val="0"/>
          <w:numId w:val="3"/>
        </w:numPr>
        <w:jc w:val="both"/>
        <w:rPr>
          <w:b/>
          <w:bCs/>
        </w:rPr>
      </w:pPr>
      <w:r>
        <w:rPr>
          <w:b/>
          <w:bCs/>
        </w:rPr>
        <w:t>Least Common Mechanism</w:t>
      </w:r>
    </w:p>
    <w:p w14:paraId="43B399F8" w14:textId="17FE874A" w:rsidR="00C1587E" w:rsidRDefault="00C1587E" w:rsidP="0079597D">
      <w:pPr>
        <w:pStyle w:val="ListParagraph"/>
        <w:numPr>
          <w:ilvl w:val="0"/>
          <w:numId w:val="3"/>
        </w:numPr>
        <w:jc w:val="both"/>
        <w:rPr>
          <w:b/>
          <w:bCs/>
        </w:rPr>
      </w:pPr>
      <w:r>
        <w:rPr>
          <w:b/>
          <w:bCs/>
        </w:rPr>
        <w:t>Open Design</w:t>
      </w:r>
    </w:p>
    <w:p w14:paraId="74B0F6EB" w14:textId="1ABC0FCE" w:rsidR="00C1587E" w:rsidRDefault="00C1587E" w:rsidP="0079597D">
      <w:pPr>
        <w:pStyle w:val="ListParagraph"/>
        <w:numPr>
          <w:ilvl w:val="0"/>
          <w:numId w:val="3"/>
        </w:numPr>
        <w:jc w:val="both"/>
        <w:rPr>
          <w:b/>
          <w:bCs/>
        </w:rPr>
      </w:pPr>
      <w:r>
        <w:rPr>
          <w:b/>
          <w:bCs/>
        </w:rPr>
        <w:t>Psychological Acceptability</w:t>
      </w:r>
    </w:p>
    <w:p w14:paraId="40220A93" w14:textId="144EBFC8" w:rsidR="00C1587E" w:rsidRPr="00C1587E" w:rsidRDefault="00C1587E" w:rsidP="00C1587E">
      <w:pPr>
        <w:pStyle w:val="ListParagraph"/>
        <w:numPr>
          <w:ilvl w:val="0"/>
          <w:numId w:val="3"/>
        </w:numPr>
        <w:jc w:val="both"/>
        <w:rPr>
          <w:b/>
          <w:bCs/>
        </w:rPr>
      </w:pPr>
      <w:r>
        <w:rPr>
          <w:b/>
          <w:bCs/>
        </w:rPr>
        <w:t xml:space="preserve">Zero Trust: </w:t>
      </w:r>
      <w:r>
        <w:t>This is an expansion of Least Privilege in which NO user or device should be trusted by default.</w:t>
      </w:r>
    </w:p>
    <w:p w14:paraId="148305A5" w14:textId="11D8B979" w:rsidR="00C1587E" w:rsidRPr="00C1587E" w:rsidRDefault="00C1587E" w:rsidP="00C1587E">
      <w:pPr>
        <w:jc w:val="both"/>
      </w:pPr>
      <w:r>
        <w:t xml:space="preserve">As you can see, this follows VERY closely the textbook, which makes sense since the principles are taken from the same base paper (Saltzer &amp; Schroeder).  The addition of Zero Trust is important here because it enforces principles </w:t>
      </w:r>
      <w:r w:rsidR="00D8501B">
        <w:t>such as</w:t>
      </w:r>
      <w:r>
        <w:t xml:space="preserve"> not trusting unfamiliar IP addresses by </w:t>
      </w:r>
      <w:r w:rsidR="00D8501B">
        <w:t>default and requiring MFA.  Essentially, it treats every request as hostile until proven otherwise.</w:t>
      </w:r>
    </w:p>
    <w:p w14:paraId="7AE012BE" w14:textId="31FCD80F" w:rsidR="00C1587E" w:rsidRDefault="00C1587E">
      <w:pPr>
        <w:rPr>
          <w:b/>
          <w:bCs/>
        </w:rPr>
      </w:pPr>
      <w:r>
        <w:rPr>
          <w:b/>
          <w:bCs/>
        </w:rPr>
        <w:br w:type="page"/>
      </w:r>
    </w:p>
    <w:p w14:paraId="4BF99050" w14:textId="77777777" w:rsidR="00C1587E" w:rsidRPr="00C1587E" w:rsidRDefault="00C1587E" w:rsidP="00C1587E">
      <w:pPr>
        <w:jc w:val="both"/>
        <w:rPr>
          <w:b/>
          <w:bCs/>
        </w:rPr>
      </w:pPr>
    </w:p>
    <w:p w14:paraId="70FB29B0" w14:textId="0F15235E" w:rsidR="00C1587E" w:rsidRPr="0068751C" w:rsidRDefault="00D8501B" w:rsidP="00C1587E">
      <w:pPr>
        <w:pStyle w:val="Heading2"/>
        <w:rPr>
          <w:rStyle w:val="IntenseReference"/>
          <w:b w:val="0"/>
          <w:bCs w:val="0"/>
        </w:rPr>
      </w:pPr>
      <w:r>
        <w:rPr>
          <w:rStyle w:val="IntenseReference"/>
          <w:b w:val="0"/>
          <w:bCs w:val="0"/>
        </w:rPr>
        <w:t xml:space="preserve">OWASP: </w:t>
      </w:r>
    </w:p>
    <w:p w14:paraId="6E7B2F7C" w14:textId="7D5DB846" w:rsidR="00C1587E" w:rsidRPr="00C1587E" w:rsidRDefault="00D8501B" w:rsidP="00C1587E">
      <w:pPr>
        <w:ind w:firstLine="720"/>
        <w:jc w:val="both"/>
        <w:rPr>
          <w:kern w:val="0"/>
          <w14:ligatures w14:val="none"/>
        </w:rPr>
      </w:pPr>
      <w:bookmarkStart w:id="1" w:name="OLE_LINK2"/>
      <w:r>
        <w:rPr>
          <w:kern w:val="0"/>
          <w14:ligatures w14:val="none"/>
        </w:rPr>
        <w:t>OWASP (Open W</w:t>
      </w:r>
      <w:r w:rsidR="005352D6">
        <w:rPr>
          <w:kern w:val="0"/>
          <w14:ligatures w14:val="none"/>
        </w:rPr>
        <w:t>eb</w:t>
      </w:r>
      <w:r>
        <w:rPr>
          <w:kern w:val="0"/>
          <w14:ligatures w14:val="none"/>
        </w:rPr>
        <w:t xml:space="preserve"> Application Security Project) is a non-profit organization dedicated to improving software security through free, open-source resources, tools, and documentation.  They have a consistently updated list of the top </w:t>
      </w:r>
      <w:r w:rsidR="005352D6">
        <w:rPr>
          <w:kern w:val="0"/>
          <w14:ligatures w14:val="none"/>
        </w:rPr>
        <w:t>10</w:t>
      </w:r>
      <w:r>
        <w:rPr>
          <w:kern w:val="0"/>
          <w14:ligatures w14:val="none"/>
        </w:rPr>
        <w:t xml:space="preserve"> most critical web application security risks, commonly referred to as the most critical security threats to </w:t>
      </w:r>
      <w:r w:rsidR="005352D6">
        <w:rPr>
          <w:kern w:val="0"/>
          <w14:ligatures w14:val="none"/>
        </w:rPr>
        <w:t>address</w:t>
      </w:r>
      <w:r>
        <w:rPr>
          <w:kern w:val="0"/>
          <w14:ligatures w14:val="none"/>
        </w:rPr>
        <w:t xml:space="preserve"> when building software.  Their site contains a cheat sheet of the most important </w:t>
      </w:r>
      <w:r w:rsidR="005352D6">
        <w:rPr>
          <w:kern w:val="0"/>
          <w14:ligatures w14:val="none"/>
        </w:rPr>
        <w:t>design principles for</w:t>
      </w:r>
      <w:r>
        <w:rPr>
          <w:kern w:val="0"/>
          <w14:ligatures w14:val="none"/>
        </w:rPr>
        <w:t xml:space="preserve"> developing software.</w:t>
      </w:r>
    </w:p>
    <w:bookmarkEnd w:id="1"/>
    <w:p w14:paraId="06D98D21" w14:textId="77777777" w:rsidR="00C1587E" w:rsidRDefault="00C1587E" w:rsidP="00C1587E">
      <w:pPr>
        <w:pStyle w:val="ListParagraph"/>
        <w:numPr>
          <w:ilvl w:val="0"/>
          <w:numId w:val="3"/>
        </w:numPr>
        <w:jc w:val="both"/>
        <w:rPr>
          <w:b/>
          <w:bCs/>
        </w:rPr>
      </w:pPr>
      <w:r>
        <w:rPr>
          <w:b/>
          <w:bCs/>
        </w:rPr>
        <w:t>Least Privilege</w:t>
      </w:r>
    </w:p>
    <w:p w14:paraId="46CB0AA8" w14:textId="66C4264F" w:rsidR="00D8501B" w:rsidRDefault="00D8501B" w:rsidP="00C1587E">
      <w:pPr>
        <w:pStyle w:val="ListParagraph"/>
        <w:numPr>
          <w:ilvl w:val="0"/>
          <w:numId w:val="3"/>
        </w:numPr>
        <w:jc w:val="both"/>
        <w:rPr>
          <w:b/>
          <w:bCs/>
        </w:rPr>
      </w:pPr>
      <w:r>
        <w:rPr>
          <w:b/>
          <w:bCs/>
        </w:rPr>
        <w:t>Separation of Duties</w:t>
      </w:r>
    </w:p>
    <w:p w14:paraId="78F2B2A9" w14:textId="0F2B8092" w:rsidR="00D8501B" w:rsidRDefault="00D8501B" w:rsidP="00C1587E">
      <w:pPr>
        <w:pStyle w:val="ListParagraph"/>
        <w:numPr>
          <w:ilvl w:val="0"/>
          <w:numId w:val="3"/>
        </w:numPr>
        <w:jc w:val="both"/>
        <w:rPr>
          <w:b/>
          <w:bCs/>
        </w:rPr>
      </w:pPr>
      <w:r>
        <w:rPr>
          <w:b/>
          <w:bCs/>
        </w:rPr>
        <w:t>Defense-in-Depth</w:t>
      </w:r>
    </w:p>
    <w:p w14:paraId="209A6EC1" w14:textId="1FBE7DCA" w:rsidR="00D8501B" w:rsidRDefault="00D8501B" w:rsidP="00C1587E">
      <w:pPr>
        <w:pStyle w:val="ListParagraph"/>
        <w:numPr>
          <w:ilvl w:val="0"/>
          <w:numId w:val="3"/>
        </w:numPr>
        <w:jc w:val="both"/>
        <w:rPr>
          <w:b/>
          <w:bCs/>
        </w:rPr>
      </w:pPr>
      <w:r>
        <w:rPr>
          <w:b/>
          <w:bCs/>
        </w:rPr>
        <w:t>Zero Trust</w:t>
      </w:r>
    </w:p>
    <w:p w14:paraId="715BA6A8" w14:textId="5EB743DC" w:rsidR="00D8501B" w:rsidRPr="00D8501B" w:rsidRDefault="00D8501B" w:rsidP="00D8501B">
      <w:pPr>
        <w:pStyle w:val="ListParagraph"/>
        <w:numPr>
          <w:ilvl w:val="0"/>
          <w:numId w:val="3"/>
        </w:numPr>
        <w:jc w:val="both"/>
        <w:rPr>
          <w:b/>
          <w:bCs/>
        </w:rPr>
      </w:pPr>
      <w:r>
        <w:rPr>
          <w:b/>
          <w:bCs/>
        </w:rPr>
        <w:t>Security-in-the-Open (Open Design)</w:t>
      </w:r>
    </w:p>
    <w:p w14:paraId="6E92235D" w14:textId="785E3B51" w:rsidR="00D8501B" w:rsidRDefault="00D8501B" w:rsidP="00D8501B">
      <w:pPr>
        <w:ind w:firstLine="360"/>
      </w:pPr>
      <w:r>
        <w:t>They go on to talk about coding-specific secure design principles:</w:t>
      </w:r>
    </w:p>
    <w:p w14:paraId="6D2F9E93" w14:textId="456EE7F6" w:rsidR="00D8501B" w:rsidRPr="00D8501B" w:rsidRDefault="00D8501B" w:rsidP="00D8501B">
      <w:pPr>
        <w:pStyle w:val="ListParagraph"/>
        <w:numPr>
          <w:ilvl w:val="0"/>
          <w:numId w:val="5"/>
        </w:numPr>
        <w:rPr>
          <w:b/>
          <w:bCs/>
        </w:rPr>
      </w:pPr>
      <w:r w:rsidRPr="00D8501B">
        <w:rPr>
          <w:b/>
          <w:bCs/>
        </w:rPr>
        <w:t>Input Validation:</w:t>
      </w:r>
      <w:r>
        <w:t xml:space="preserve"> Verify that input data is valid – expected type, format, and length.</w:t>
      </w:r>
    </w:p>
    <w:p w14:paraId="4DE46AA1" w14:textId="4183A190" w:rsidR="00D8501B" w:rsidRPr="00D8501B" w:rsidRDefault="00D8501B" w:rsidP="00D8501B">
      <w:pPr>
        <w:pStyle w:val="ListParagraph"/>
        <w:numPr>
          <w:ilvl w:val="0"/>
          <w:numId w:val="5"/>
        </w:numPr>
        <w:rPr>
          <w:b/>
          <w:bCs/>
        </w:rPr>
      </w:pPr>
      <w:r w:rsidRPr="00D8501B">
        <w:rPr>
          <w:b/>
          <w:bCs/>
        </w:rPr>
        <w:t>Error Handling:</w:t>
      </w:r>
      <w:r>
        <w:rPr>
          <w:b/>
          <w:bCs/>
        </w:rPr>
        <w:t xml:space="preserve"> </w:t>
      </w:r>
      <w:r>
        <w:t>Fail-Safe</w:t>
      </w:r>
    </w:p>
    <w:p w14:paraId="1FF5A85E" w14:textId="68631346" w:rsidR="00D8501B" w:rsidRPr="00D8501B" w:rsidRDefault="00D8501B" w:rsidP="00D8501B">
      <w:pPr>
        <w:pStyle w:val="ListParagraph"/>
        <w:numPr>
          <w:ilvl w:val="0"/>
          <w:numId w:val="5"/>
        </w:numPr>
        <w:rPr>
          <w:b/>
          <w:bCs/>
        </w:rPr>
      </w:pPr>
      <w:r w:rsidRPr="00D8501B">
        <w:rPr>
          <w:b/>
          <w:bCs/>
        </w:rPr>
        <w:t>Authentication and Authorization:</w:t>
      </w:r>
      <w:r>
        <w:rPr>
          <w:b/>
          <w:bCs/>
        </w:rPr>
        <w:t xml:space="preserve"> </w:t>
      </w:r>
      <w:r>
        <w:t>MFA, Complete Mediation, etc.</w:t>
      </w:r>
    </w:p>
    <w:p w14:paraId="26BD71F0" w14:textId="2849E575" w:rsidR="00D8501B" w:rsidRPr="00D8501B" w:rsidRDefault="00D8501B" w:rsidP="00D8501B">
      <w:pPr>
        <w:pStyle w:val="ListParagraph"/>
        <w:numPr>
          <w:ilvl w:val="0"/>
          <w:numId w:val="5"/>
        </w:numPr>
        <w:rPr>
          <w:b/>
          <w:bCs/>
        </w:rPr>
      </w:pPr>
      <w:r w:rsidRPr="00D8501B">
        <w:rPr>
          <w:b/>
          <w:bCs/>
        </w:rPr>
        <w:t>Cryp</w:t>
      </w:r>
      <w:r>
        <w:rPr>
          <w:b/>
          <w:bCs/>
        </w:rPr>
        <w:t>t</w:t>
      </w:r>
      <w:r w:rsidRPr="00D8501B">
        <w:rPr>
          <w:b/>
          <w:bCs/>
        </w:rPr>
        <w:t>ography:</w:t>
      </w:r>
      <w:r>
        <w:rPr>
          <w:b/>
          <w:bCs/>
        </w:rPr>
        <w:t xml:space="preserve"> </w:t>
      </w:r>
      <w:r>
        <w:t xml:space="preserve">use Cryptographic functions to protect data at rest and in transit (HTTPS/Encryption). </w:t>
      </w:r>
    </w:p>
    <w:p w14:paraId="1C4D1F8A" w14:textId="35F48721" w:rsidR="00D8501B" w:rsidRPr="00D8501B" w:rsidRDefault="00D8501B" w:rsidP="00D8501B">
      <w:pPr>
        <w:pStyle w:val="ListParagraph"/>
        <w:numPr>
          <w:ilvl w:val="0"/>
          <w:numId w:val="5"/>
        </w:numPr>
        <w:rPr>
          <w:b/>
          <w:bCs/>
        </w:rPr>
      </w:pPr>
      <w:r w:rsidRPr="00D8501B">
        <w:rPr>
          <w:b/>
          <w:bCs/>
        </w:rPr>
        <w:t>Least Privilege:</w:t>
      </w:r>
      <w:r>
        <w:rPr>
          <w:b/>
          <w:bCs/>
        </w:rPr>
        <w:t xml:space="preserve"> </w:t>
      </w:r>
    </w:p>
    <w:p w14:paraId="586FD01F" w14:textId="6D1B71BB" w:rsidR="00D8501B" w:rsidRPr="00D8501B" w:rsidRDefault="00D8501B" w:rsidP="00D8501B">
      <w:pPr>
        <w:pStyle w:val="ListParagraph"/>
        <w:numPr>
          <w:ilvl w:val="0"/>
          <w:numId w:val="5"/>
        </w:numPr>
        <w:rPr>
          <w:b/>
          <w:bCs/>
        </w:rPr>
      </w:pPr>
      <w:r w:rsidRPr="00D8501B">
        <w:rPr>
          <w:b/>
          <w:bCs/>
        </w:rPr>
        <w:t>Secure Memory Mana</w:t>
      </w:r>
      <w:r>
        <w:rPr>
          <w:b/>
          <w:bCs/>
        </w:rPr>
        <w:t>gem</w:t>
      </w:r>
      <w:r w:rsidRPr="00D8501B">
        <w:rPr>
          <w:b/>
          <w:bCs/>
        </w:rPr>
        <w:t>ent:</w:t>
      </w:r>
      <w:r>
        <w:rPr>
          <w:b/>
          <w:bCs/>
        </w:rPr>
        <w:t xml:space="preserve"> </w:t>
      </w:r>
      <w:r w:rsidR="005352D6">
        <w:t>Use good memory management to prevent buffer overflow and “use-after-free” errors/attacks.</w:t>
      </w:r>
    </w:p>
    <w:p w14:paraId="28209681" w14:textId="670A0B8F" w:rsidR="00D8501B" w:rsidRPr="00D8501B" w:rsidRDefault="00D8501B" w:rsidP="00D8501B">
      <w:pPr>
        <w:pStyle w:val="ListParagraph"/>
        <w:numPr>
          <w:ilvl w:val="0"/>
          <w:numId w:val="5"/>
        </w:numPr>
        <w:rPr>
          <w:b/>
          <w:bCs/>
        </w:rPr>
      </w:pPr>
      <w:r w:rsidRPr="00D8501B">
        <w:rPr>
          <w:b/>
          <w:bCs/>
        </w:rPr>
        <w:t>Avoid Hardcod</w:t>
      </w:r>
      <w:r w:rsidR="005352D6">
        <w:rPr>
          <w:b/>
          <w:bCs/>
        </w:rPr>
        <w:t>ing</w:t>
      </w:r>
      <w:r w:rsidRPr="00D8501B">
        <w:rPr>
          <w:b/>
          <w:bCs/>
        </w:rPr>
        <w:t xml:space="preserve"> Secrets:</w:t>
      </w:r>
      <w:r w:rsidR="005352D6">
        <w:rPr>
          <w:b/>
          <w:bCs/>
        </w:rPr>
        <w:t xml:space="preserve"> </w:t>
      </w:r>
      <w:r w:rsidR="005352D6">
        <w:t>Do not hardcode passwords or encryption keys.</w:t>
      </w:r>
    </w:p>
    <w:p w14:paraId="2DF9011C" w14:textId="4852138D" w:rsidR="00D8501B" w:rsidRPr="00D8501B" w:rsidRDefault="00D8501B" w:rsidP="00D8501B">
      <w:pPr>
        <w:pStyle w:val="ListParagraph"/>
        <w:numPr>
          <w:ilvl w:val="0"/>
          <w:numId w:val="5"/>
        </w:numPr>
        <w:rPr>
          <w:b/>
          <w:bCs/>
        </w:rPr>
      </w:pPr>
      <w:r w:rsidRPr="00D8501B">
        <w:rPr>
          <w:b/>
          <w:bCs/>
        </w:rPr>
        <w:t>Security Testing:</w:t>
      </w:r>
      <w:r w:rsidR="005352D6">
        <w:rPr>
          <w:b/>
          <w:bCs/>
        </w:rPr>
        <w:t xml:space="preserve"> </w:t>
      </w:r>
      <w:r w:rsidR="005352D6">
        <w:t>Test for security vulnerabilities (SAST, DAST, IAST)</w:t>
      </w:r>
    </w:p>
    <w:p w14:paraId="4922016C" w14:textId="17516B8C" w:rsidR="00D8501B" w:rsidRPr="00D8501B" w:rsidRDefault="00D8501B" w:rsidP="00D8501B">
      <w:pPr>
        <w:pStyle w:val="ListParagraph"/>
        <w:numPr>
          <w:ilvl w:val="0"/>
          <w:numId w:val="5"/>
        </w:numPr>
        <w:rPr>
          <w:b/>
          <w:bCs/>
        </w:rPr>
      </w:pPr>
      <w:r w:rsidRPr="00D8501B">
        <w:rPr>
          <w:b/>
          <w:bCs/>
        </w:rPr>
        <w:t>Auditing and Reviewing Code:</w:t>
      </w:r>
      <w:r w:rsidR="005352D6">
        <w:rPr>
          <w:b/>
          <w:bCs/>
        </w:rPr>
        <w:t xml:space="preserve"> </w:t>
      </w:r>
      <w:r w:rsidR="005352D6">
        <w:t>Regularly audit code for possible weaknesses.  Use automated tools or 3</w:t>
      </w:r>
      <w:r w:rsidR="005352D6" w:rsidRPr="005352D6">
        <w:rPr>
          <w:vertAlign w:val="superscript"/>
        </w:rPr>
        <w:t>rd</w:t>
      </w:r>
      <w:r w:rsidR="005352D6">
        <w:t xml:space="preserve"> parties.</w:t>
      </w:r>
    </w:p>
    <w:p w14:paraId="09F8587E" w14:textId="63A39388" w:rsidR="00D8501B" w:rsidRPr="005352D6" w:rsidRDefault="00D8501B" w:rsidP="00D8501B">
      <w:pPr>
        <w:pStyle w:val="ListParagraph"/>
        <w:numPr>
          <w:ilvl w:val="0"/>
          <w:numId w:val="5"/>
        </w:numPr>
        <w:rPr>
          <w:b/>
          <w:bCs/>
        </w:rPr>
      </w:pPr>
      <w:r w:rsidRPr="00D8501B">
        <w:rPr>
          <w:b/>
          <w:bCs/>
        </w:rPr>
        <w:t xml:space="preserve">Keeping Up </w:t>
      </w:r>
      <w:proofErr w:type="gramStart"/>
      <w:r w:rsidRPr="00D8501B">
        <w:rPr>
          <w:b/>
          <w:bCs/>
        </w:rPr>
        <w:t>To</w:t>
      </w:r>
      <w:proofErr w:type="gramEnd"/>
      <w:r w:rsidRPr="00D8501B">
        <w:rPr>
          <w:b/>
          <w:bCs/>
        </w:rPr>
        <w:t xml:space="preserve"> Date:</w:t>
      </w:r>
      <w:r w:rsidR="005352D6">
        <w:rPr>
          <w:b/>
          <w:bCs/>
        </w:rPr>
        <w:t xml:space="preserve"> </w:t>
      </w:r>
      <w:r w:rsidR="005352D6">
        <w:t xml:space="preserve">Keep up to date with the latest security </w:t>
      </w:r>
      <w:proofErr w:type="gramStart"/>
      <w:r w:rsidR="005352D6">
        <w:t>practices, and</w:t>
      </w:r>
      <w:proofErr w:type="gramEnd"/>
      <w:r w:rsidR="005352D6">
        <w:t xml:space="preserve"> keep code up to date as well.</w:t>
      </w:r>
    </w:p>
    <w:p w14:paraId="4308EB1F" w14:textId="628BFC03" w:rsidR="005352D6" w:rsidRDefault="005352D6">
      <w:pPr>
        <w:rPr>
          <w:b/>
          <w:bCs/>
        </w:rPr>
      </w:pPr>
      <w:r>
        <w:rPr>
          <w:b/>
          <w:bCs/>
        </w:rPr>
        <w:br w:type="page"/>
      </w:r>
    </w:p>
    <w:p w14:paraId="675CD108" w14:textId="77777777" w:rsidR="005352D6" w:rsidRDefault="005352D6" w:rsidP="005352D6">
      <w:pPr>
        <w:pStyle w:val="Heading2"/>
        <w:rPr>
          <w:rStyle w:val="IntenseReference"/>
          <w:b w:val="0"/>
          <w:bCs w:val="0"/>
        </w:rPr>
      </w:pPr>
      <w:r>
        <w:rPr>
          <w:rStyle w:val="IntenseReference"/>
          <w:b w:val="0"/>
          <w:bCs w:val="0"/>
        </w:rPr>
        <w:lastRenderedPageBreak/>
        <w:t>Similarities and Differences</w:t>
      </w:r>
      <w:r>
        <w:rPr>
          <w:rStyle w:val="IntenseReference"/>
          <w:b w:val="0"/>
          <w:bCs w:val="0"/>
        </w:rPr>
        <w:t>:</w:t>
      </w:r>
    </w:p>
    <w:p w14:paraId="52D4983F" w14:textId="73D19938" w:rsidR="005352D6" w:rsidRPr="00362A05" w:rsidRDefault="005352D6" w:rsidP="005352D6">
      <w:pPr>
        <w:jc w:val="both"/>
        <w:rPr>
          <w:rStyle w:val="IntenseReference"/>
        </w:rPr>
      </w:pPr>
      <w:r w:rsidRPr="00362A05">
        <w:rPr>
          <w:rStyle w:val="IntenseReference"/>
        </w:rPr>
        <w:t>Appearing in every resource I used:</w:t>
      </w:r>
    </w:p>
    <w:p w14:paraId="48BFFA1E" w14:textId="20B093D6" w:rsidR="005352D6" w:rsidRDefault="005352D6" w:rsidP="005352D6">
      <w:pPr>
        <w:pStyle w:val="ListParagraph"/>
        <w:numPr>
          <w:ilvl w:val="0"/>
          <w:numId w:val="6"/>
        </w:numPr>
        <w:jc w:val="both"/>
        <w:rPr>
          <w:kern w:val="0"/>
          <w14:ligatures w14:val="none"/>
        </w:rPr>
      </w:pPr>
      <w:r>
        <w:rPr>
          <w:kern w:val="0"/>
          <w14:ligatures w14:val="none"/>
        </w:rPr>
        <w:t>Least Privilege</w:t>
      </w:r>
    </w:p>
    <w:p w14:paraId="551D025E" w14:textId="55656F29" w:rsidR="005352D6" w:rsidRDefault="005352D6" w:rsidP="005352D6">
      <w:pPr>
        <w:pStyle w:val="ListParagraph"/>
        <w:numPr>
          <w:ilvl w:val="0"/>
          <w:numId w:val="6"/>
        </w:numPr>
        <w:jc w:val="both"/>
        <w:rPr>
          <w:kern w:val="0"/>
          <w14:ligatures w14:val="none"/>
        </w:rPr>
      </w:pPr>
      <w:r>
        <w:rPr>
          <w:kern w:val="0"/>
          <w14:ligatures w14:val="none"/>
        </w:rPr>
        <w:t>Complete Mediation</w:t>
      </w:r>
    </w:p>
    <w:p w14:paraId="02F5CF80" w14:textId="697ACAC2" w:rsidR="005352D6" w:rsidRDefault="005352D6" w:rsidP="005352D6">
      <w:pPr>
        <w:pStyle w:val="ListParagraph"/>
        <w:numPr>
          <w:ilvl w:val="0"/>
          <w:numId w:val="6"/>
        </w:numPr>
        <w:jc w:val="both"/>
        <w:rPr>
          <w:kern w:val="0"/>
          <w14:ligatures w14:val="none"/>
        </w:rPr>
      </w:pPr>
      <w:r>
        <w:rPr>
          <w:kern w:val="0"/>
          <w14:ligatures w14:val="none"/>
        </w:rPr>
        <w:t>Layered Security/Defense in Depth</w:t>
      </w:r>
    </w:p>
    <w:p w14:paraId="693C4841" w14:textId="0673C228" w:rsidR="005352D6" w:rsidRDefault="005352D6" w:rsidP="005352D6">
      <w:pPr>
        <w:pStyle w:val="ListParagraph"/>
        <w:numPr>
          <w:ilvl w:val="0"/>
          <w:numId w:val="6"/>
        </w:numPr>
        <w:jc w:val="both"/>
        <w:rPr>
          <w:kern w:val="0"/>
          <w14:ligatures w14:val="none"/>
        </w:rPr>
      </w:pPr>
      <w:r>
        <w:rPr>
          <w:kern w:val="0"/>
          <w14:ligatures w14:val="none"/>
        </w:rPr>
        <w:t>Secure Defaults/Fail-Safe</w:t>
      </w:r>
    </w:p>
    <w:p w14:paraId="71374A65" w14:textId="7CB90C12" w:rsidR="005352D6" w:rsidRDefault="005352D6" w:rsidP="005352D6">
      <w:pPr>
        <w:pStyle w:val="ListParagraph"/>
        <w:numPr>
          <w:ilvl w:val="0"/>
          <w:numId w:val="6"/>
        </w:numPr>
        <w:jc w:val="both"/>
        <w:rPr>
          <w:kern w:val="0"/>
          <w14:ligatures w14:val="none"/>
        </w:rPr>
      </w:pPr>
      <w:r>
        <w:rPr>
          <w:kern w:val="0"/>
          <w14:ligatures w14:val="none"/>
        </w:rPr>
        <w:t>Economy of Mechanism</w:t>
      </w:r>
    </w:p>
    <w:p w14:paraId="5F62E24F" w14:textId="78CF3127" w:rsidR="005352D6" w:rsidRPr="00362A05" w:rsidRDefault="005352D6" w:rsidP="005352D6">
      <w:pPr>
        <w:pStyle w:val="ListParagraph"/>
        <w:numPr>
          <w:ilvl w:val="0"/>
          <w:numId w:val="6"/>
        </w:numPr>
        <w:jc w:val="both"/>
        <w:rPr>
          <w:kern w:val="0"/>
          <w14:ligatures w14:val="none"/>
        </w:rPr>
      </w:pPr>
      <w:r>
        <w:rPr>
          <w:kern w:val="0"/>
          <w14:ligatures w14:val="none"/>
        </w:rPr>
        <w:t>Transparency/Open Design</w:t>
      </w:r>
    </w:p>
    <w:p w14:paraId="73C6538C" w14:textId="12643B1E" w:rsidR="005352D6" w:rsidRPr="00362A05" w:rsidRDefault="005352D6" w:rsidP="005352D6">
      <w:pPr>
        <w:jc w:val="both"/>
        <w:rPr>
          <w:rStyle w:val="IntenseReference"/>
        </w:rPr>
      </w:pPr>
      <w:r w:rsidRPr="00362A05">
        <w:rPr>
          <w:rStyle w:val="IntenseReference"/>
        </w:rPr>
        <w:t>Appearing in multiple resources, but not all:</w:t>
      </w:r>
    </w:p>
    <w:p w14:paraId="72ABB5AF" w14:textId="10F73470" w:rsidR="005352D6" w:rsidRDefault="005352D6" w:rsidP="005352D6">
      <w:pPr>
        <w:pStyle w:val="ListParagraph"/>
        <w:numPr>
          <w:ilvl w:val="0"/>
          <w:numId w:val="7"/>
        </w:numPr>
        <w:jc w:val="both"/>
        <w:rPr>
          <w:kern w:val="0"/>
          <w14:ligatures w14:val="none"/>
        </w:rPr>
      </w:pPr>
      <w:r>
        <w:rPr>
          <w:kern w:val="0"/>
          <w14:ligatures w14:val="none"/>
        </w:rPr>
        <w:t>Zero Trust (CrowdStrike, CISSP, OWASP)</w:t>
      </w:r>
    </w:p>
    <w:p w14:paraId="75707422" w14:textId="0ED1261D" w:rsidR="005352D6" w:rsidRDefault="005352D6" w:rsidP="005352D6">
      <w:pPr>
        <w:pStyle w:val="ListParagraph"/>
        <w:numPr>
          <w:ilvl w:val="0"/>
          <w:numId w:val="7"/>
        </w:numPr>
        <w:jc w:val="both"/>
        <w:rPr>
          <w:kern w:val="0"/>
          <w14:ligatures w14:val="none"/>
        </w:rPr>
      </w:pPr>
      <w:r>
        <w:rPr>
          <w:kern w:val="0"/>
          <w14:ligatures w14:val="none"/>
        </w:rPr>
        <w:t>Separation of Duties (All but CrowdStrike)</w:t>
      </w:r>
    </w:p>
    <w:p w14:paraId="5BE706CC" w14:textId="372CB780" w:rsidR="005352D6" w:rsidRDefault="005352D6" w:rsidP="005352D6">
      <w:pPr>
        <w:pStyle w:val="ListParagraph"/>
        <w:numPr>
          <w:ilvl w:val="0"/>
          <w:numId w:val="7"/>
        </w:numPr>
        <w:jc w:val="both"/>
        <w:rPr>
          <w:kern w:val="0"/>
          <w14:ligatures w14:val="none"/>
        </w:rPr>
      </w:pPr>
      <w:r>
        <w:rPr>
          <w:kern w:val="0"/>
          <w14:ligatures w14:val="none"/>
        </w:rPr>
        <w:t>Least Common Mechanism (CSSLP, CISSP)</w:t>
      </w:r>
    </w:p>
    <w:p w14:paraId="0942A985" w14:textId="08144B25" w:rsidR="005352D6" w:rsidRPr="00362A05" w:rsidRDefault="005352D6" w:rsidP="005352D6">
      <w:pPr>
        <w:pStyle w:val="ListParagraph"/>
        <w:numPr>
          <w:ilvl w:val="0"/>
          <w:numId w:val="7"/>
        </w:numPr>
        <w:jc w:val="both"/>
        <w:rPr>
          <w:kern w:val="0"/>
          <w14:ligatures w14:val="none"/>
        </w:rPr>
      </w:pPr>
      <w:r>
        <w:rPr>
          <w:kern w:val="0"/>
          <w14:ligatures w14:val="none"/>
        </w:rPr>
        <w:t>Continuous Updating and Observability (CrowdStrike, OWASP)</w:t>
      </w:r>
    </w:p>
    <w:p w14:paraId="7292F578" w14:textId="7BD367A0" w:rsidR="005352D6" w:rsidRPr="00362A05" w:rsidRDefault="005352D6" w:rsidP="005352D6">
      <w:pPr>
        <w:jc w:val="both"/>
        <w:rPr>
          <w:rStyle w:val="IntenseReference"/>
        </w:rPr>
      </w:pPr>
      <w:r w:rsidRPr="00362A05">
        <w:rPr>
          <w:rStyle w:val="IntenseReference"/>
        </w:rPr>
        <w:t>Unique to ONE source:</w:t>
      </w:r>
    </w:p>
    <w:p w14:paraId="16807DBC" w14:textId="75D2578D" w:rsidR="005352D6" w:rsidRPr="00362A05" w:rsidRDefault="005352D6" w:rsidP="005352D6">
      <w:pPr>
        <w:pStyle w:val="ListParagraph"/>
        <w:numPr>
          <w:ilvl w:val="0"/>
          <w:numId w:val="8"/>
        </w:numPr>
        <w:jc w:val="both"/>
        <w:rPr>
          <w:rStyle w:val="IntenseEmphasis"/>
        </w:rPr>
      </w:pPr>
      <w:r w:rsidRPr="00362A05">
        <w:rPr>
          <w:rStyle w:val="IntenseEmphasis"/>
        </w:rPr>
        <w:t>CSSLP Certification All-In-One Exam Guide</w:t>
      </w:r>
    </w:p>
    <w:p w14:paraId="3C23BAD9" w14:textId="55B1EE66" w:rsidR="005352D6" w:rsidRDefault="005352D6" w:rsidP="005352D6">
      <w:pPr>
        <w:pStyle w:val="ListParagraph"/>
        <w:numPr>
          <w:ilvl w:val="1"/>
          <w:numId w:val="8"/>
        </w:numPr>
        <w:jc w:val="both"/>
        <w:rPr>
          <w:kern w:val="0"/>
          <w14:ligatures w14:val="none"/>
        </w:rPr>
      </w:pPr>
      <w:r>
        <w:rPr>
          <w:kern w:val="0"/>
          <w14:ligatures w14:val="none"/>
        </w:rPr>
        <w:t>Good Enough Security (though implied by others)</w:t>
      </w:r>
    </w:p>
    <w:p w14:paraId="5BF3D74C" w14:textId="723CF7DC" w:rsidR="005352D6" w:rsidRDefault="005352D6" w:rsidP="005352D6">
      <w:pPr>
        <w:pStyle w:val="ListParagraph"/>
        <w:numPr>
          <w:ilvl w:val="1"/>
          <w:numId w:val="8"/>
        </w:numPr>
        <w:jc w:val="both"/>
        <w:rPr>
          <w:kern w:val="0"/>
          <w14:ligatures w14:val="none"/>
        </w:rPr>
      </w:pPr>
      <w:r>
        <w:rPr>
          <w:kern w:val="0"/>
          <w14:ligatures w14:val="none"/>
        </w:rPr>
        <w:t>Weakest Link Principle</w:t>
      </w:r>
    </w:p>
    <w:p w14:paraId="4BA81A8B" w14:textId="20F1366B" w:rsidR="005352D6" w:rsidRDefault="005352D6" w:rsidP="005352D6">
      <w:pPr>
        <w:pStyle w:val="ListParagraph"/>
        <w:numPr>
          <w:ilvl w:val="1"/>
          <w:numId w:val="8"/>
        </w:numPr>
        <w:jc w:val="both"/>
        <w:rPr>
          <w:kern w:val="0"/>
          <w14:ligatures w14:val="none"/>
        </w:rPr>
      </w:pPr>
      <w:r>
        <w:rPr>
          <w:kern w:val="0"/>
          <w14:ligatures w14:val="none"/>
        </w:rPr>
        <w:t>Single Point of Failure</w:t>
      </w:r>
    </w:p>
    <w:p w14:paraId="791AA74E" w14:textId="75821288" w:rsidR="005352D6" w:rsidRPr="00362A05" w:rsidRDefault="005352D6" w:rsidP="005352D6">
      <w:pPr>
        <w:pStyle w:val="ListParagraph"/>
        <w:numPr>
          <w:ilvl w:val="0"/>
          <w:numId w:val="8"/>
        </w:numPr>
        <w:jc w:val="both"/>
        <w:rPr>
          <w:rStyle w:val="IntenseEmphasis"/>
        </w:rPr>
      </w:pPr>
      <w:r w:rsidRPr="00362A05">
        <w:rPr>
          <w:rStyle w:val="IntenseEmphasis"/>
        </w:rPr>
        <w:t>CrowdStrike</w:t>
      </w:r>
    </w:p>
    <w:p w14:paraId="1F7CBACE" w14:textId="00A72E90" w:rsidR="005352D6" w:rsidRDefault="005352D6" w:rsidP="005352D6">
      <w:pPr>
        <w:pStyle w:val="ListParagraph"/>
        <w:numPr>
          <w:ilvl w:val="1"/>
          <w:numId w:val="8"/>
        </w:numPr>
        <w:jc w:val="both"/>
        <w:rPr>
          <w:kern w:val="0"/>
          <w14:ligatures w14:val="none"/>
        </w:rPr>
      </w:pPr>
      <w:r>
        <w:rPr>
          <w:kern w:val="0"/>
          <w14:ligatures w14:val="none"/>
        </w:rPr>
        <w:t>Harden the Pipeline</w:t>
      </w:r>
    </w:p>
    <w:p w14:paraId="51140C87" w14:textId="792E7241" w:rsidR="005352D6" w:rsidRDefault="005352D6" w:rsidP="005352D6">
      <w:pPr>
        <w:pStyle w:val="ListParagraph"/>
        <w:numPr>
          <w:ilvl w:val="1"/>
          <w:numId w:val="8"/>
        </w:numPr>
        <w:jc w:val="both"/>
        <w:rPr>
          <w:kern w:val="0"/>
          <w14:ligatures w14:val="none"/>
        </w:rPr>
      </w:pPr>
      <w:r>
        <w:rPr>
          <w:kern w:val="0"/>
          <w14:ligatures w14:val="none"/>
        </w:rPr>
        <w:t>Customer Transparency</w:t>
      </w:r>
    </w:p>
    <w:p w14:paraId="0B6B623B" w14:textId="6AD9E6CB" w:rsidR="005352D6" w:rsidRPr="00362A05" w:rsidRDefault="005352D6" w:rsidP="005352D6">
      <w:pPr>
        <w:pStyle w:val="ListParagraph"/>
        <w:numPr>
          <w:ilvl w:val="0"/>
          <w:numId w:val="8"/>
        </w:numPr>
        <w:jc w:val="both"/>
        <w:rPr>
          <w:rStyle w:val="IntenseEmphasis"/>
        </w:rPr>
      </w:pPr>
      <w:r w:rsidRPr="00362A05">
        <w:rPr>
          <w:rStyle w:val="IntenseEmphasis"/>
        </w:rPr>
        <w:t>OWASP</w:t>
      </w:r>
    </w:p>
    <w:p w14:paraId="2EA29A96" w14:textId="7AB7D717" w:rsidR="005352D6" w:rsidRDefault="005352D6" w:rsidP="005352D6">
      <w:pPr>
        <w:pStyle w:val="ListParagraph"/>
        <w:numPr>
          <w:ilvl w:val="1"/>
          <w:numId w:val="8"/>
        </w:numPr>
        <w:jc w:val="both"/>
        <w:rPr>
          <w:kern w:val="0"/>
          <w14:ligatures w14:val="none"/>
        </w:rPr>
      </w:pPr>
      <w:r>
        <w:rPr>
          <w:kern w:val="0"/>
          <w14:ligatures w14:val="none"/>
        </w:rPr>
        <w:t>Input Validation</w:t>
      </w:r>
    </w:p>
    <w:p w14:paraId="5BF57152" w14:textId="3370162B" w:rsidR="005352D6" w:rsidRDefault="005352D6" w:rsidP="005352D6">
      <w:pPr>
        <w:pStyle w:val="ListParagraph"/>
        <w:numPr>
          <w:ilvl w:val="1"/>
          <w:numId w:val="8"/>
        </w:numPr>
        <w:jc w:val="both"/>
        <w:rPr>
          <w:kern w:val="0"/>
          <w14:ligatures w14:val="none"/>
        </w:rPr>
      </w:pPr>
      <w:r>
        <w:rPr>
          <w:kern w:val="0"/>
          <w14:ligatures w14:val="none"/>
        </w:rPr>
        <w:t>Secure Memory Management</w:t>
      </w:r>
    </w:p>
    <w:p w14:paraId="583AAB4D" w14:textId="3EA24275" w:rsidR="005352D6" w:rsidRDefault="005352D6" w:rsidP="005352D6">
      <w:pPr>
        <w:pStyle w:val="ListParagraph"/>
        <w:numPr>
          <w:ilvl w:val="1"/>
          <w:numId w:val="8"/>
        </w:numPr>
        <w:jc w:val="both"/>
        <w:rPr>
          <w:kern w:val="0"/>
          <w14:ligatures w14:val="none"/>
        </w:rPr>
      </w:pPr>
      <w:r>
        <w:rPr>
          <w:kern w:val="0"/>
          <w14:ligatures w14:val="none"/>
        </w:rPr>
        <w:t>Avoid Hardcoded Secrets</w:t>
      </w:r>
    </w:p>
    <w:p w14:paraId="2E8A453C" w14:textId="044EABBB" w:rsidR="005352D6" w:rsidRDefault="005352D6" w:rsidP="005352D6">
      <w:pPr>
        <w:pStyle w:val="ListParagraph"/>
        <w:numPr>
          <w:ilvl w:val="1"/>
          <w:numId w:val="8"/>
        </w:numPr>
        <w:jc w:val="both"/>
        <w:rPr>
          <w:kern w:val="0"/>
          <w14:ligatures w14:val="none"/>
        </w:rPr>
      </w:pPr>
      <w:r>
        <w:rPr>
          <w:kern w:val="0"/>
          <w14:ligatures w14:val="none"/>
        </w:rPr>
        <w:t>Code Au</w:t>
      </w:r>
      <w:r w:rsidR="00362A05">
        <w:rPr>
          <w:kern w:val="0"/>
          <w14:ligatures w14:val="none"/>
        </w:rPr>
        <w:t>diti</w:t>
      </w:r>
      <w:r>
        <w:rPr>
          <w:kern w:val="0"/>
          <w14:ligatures w14:val="none"/>
        </w:rPr>
        <w:t>ng Practices</w:t>
      </w:r>
    </w:p>
    <w:p w14:paraId="0D2D9F2B" w14:textId="77777777" w:rsidR="00362A05" w:rsidRDefault="00362A05" w:rsidP="00362A05">
      <w:pPr>
        <w:jc w:val="both"/>
        <w:rPr>
          <w:kern w:val="0"/>
          <w14:ligatures w14:val="none"/>
        </w:rPr>
      </w:pPr>
    </w:p>
    <w:p w14:paraId="317A8B26" w14:textId="45390CBE" w:rsidR="00362A05" w:rsidRDefault="00362A05">
      <w:pPr>
        <w:rPr>
          <w:kern w:val="0"/>
          <w14:ligatures w14:val="none"/>
        </w:rPr>
      </w:pPr>
      <w:r>
        <w:rPr>
          <w:kern w:val="0"/>
          <w14:ligatures w14:val="none"/>
        </w:rPr>
        <w:br w:type="page"/>
      </w:r>
    </w:p>
    <w:p w14:paraId="2BE978A5" w14:textId="5A3778BB" w:rsidR="00362A05" w:rsidRDefault="00362A05" w:rsidP="00362A05">
      <w:pPr>
        <w:pStyle w:val="Heading2"/>
        <w:rPr>
          <w:rStyle w:val="IntenseReference"/>
          <w:b w:val="0"/>
          <w:bCs w:val="0"/>
        </w:rPr>
      </w:pPr>
      <w:r>
        <w:rPr>
          <w:rStyle w:val="IntenseReference"/>
          <w:b w:val="0"/>
          <w:bCs w:val="0"/>
        </w:rPr>
        <w:lastRenderedPageBreak/>
        <w:t>Conclusions</w:t>
      </w:r>
      <w:r>
        <w:rPr>
          <w:rStyle w:val="IntenseReference"/>
          <w:b w:val="0"/>
          <w:bCs w:val="0"/>
        </w:rPr>
        <w:t>:</w:t>
      </w:r>
    </w:p>
    <w:p w14:paraId="5F2C2FF1" w14:textId="76F72BA6" w:rsidR="00362A05" w:rsidRDefault="00362A05" w:rsidP="00362A05">
      <w:pPr>
        <w:ind w:firstLine="720"/>
        <w:jc w:val="both"/>
        <w:rPr>
          <w:kern w:val="0"/>
          <w14:ligatures w14:val="none"/>
        </w:rPr>
      </w:pPr>
      <w:proofErr w:type="gramStart"/>
      <w:r>
        <w:rPr>
          <w:kern w:val="0"/>
          <w14:ligatures w14:val="none"/>
        </w:rPr>
        <w:t>All of</w:t>
      </w:r>
      <w:proofErr w:type="gramEnd"/>
      <w:r>
        <w:rPr>
          <w:kern w:val="0"/>
          <w14:ligatures w14:val="none"/>
        </w:rPr>
        <w:t xml:space="preserve"> these sources have many things in common.  The core principles of secure development rest on a core of Least Privilege and Zero Trust.  In other words, assume anything </w:t>
      </w:r>
      <w:r>
        <w:rPr>
          <w:kern w:val="0"/>
          <w14:ligatures w14:val="none"/>
        </w:rPr>
        <w:t>beyond your control is a threat until proven otherwise, and grant permissions only for what's necessary to do the job.</w:t>
      </w:r>
      <w:r>
        <w:rPr>
          <w:kern w:val="0"/>
          <w14:ligatures w14:val="none"/>
        </w:rPr>
        <w:t xml:space="preserve">  Additionally, as cybersecurity is a </w:t>
      </w:r>
      <w:r>
        <w:rPr>
          <w:kern w:val="0"/>
          <w14:ligatures w14:val="none"/>
        </w:rPr>
        <w:t>fast-evolving field, it is important to stay up to date on current threats,</w:t>
      </w:r>
      <w:r>
        <w:rPr>
          <w:kern w:val="0"/>
          <w14:ligatures w14:val="none"/>
        </w:rPr>
        <w:t xml:space="preserve"> keep software up to date, and continually monitor for threats.</w:t>
      </w:r>
    </w:p>
    <w:p w14:paraId="52C5D39C" w14:textId="65434DE6" w:rsidR="00362A05" w:rsidRDefault="00362A05" w:rsidP="00362A05">
      <w:pPr>
        <w:ind w:firstLine="720"/>
        <w:jc w:val="both"/>
        <w:rPr>
          <w:kern w:val="0"/>
          <w14:ligatures w14:val="none"/>
        </w:rPr>
      </w:pPr>
      <w:proofErr w:type="gramStart"/>
      <w:r>
        <w:rPr>
          <w:kern w:val="0"/>
          <w14:ligatures w14:val="none"/>
        </w:rPr>
        <w:t>With that being said, here</w:t>
      </w:r>
      <w:proofErr w:type="gramEnd"/>
      <w:r>
        <w:rPr>
          <w:kern w:val="0"/>
          <w14:ligatures w14:val="none"/>
        </w:rPr>
        <w:t xml:space="preserve"> is a list I would follow for the secure design of software:</w:t>
      </w:r>
    </w:p>
    <w:p w14:paraId="1ECCB8C9" w14:textId="7DB05C9B" w:rsidR="00362A05" w:rsidRDefault="00362A05" w:rsidP="00362A05">
      <w:pPr>
        <w:pStyle w:val="ListParagraph"/>
        <w:numPr>
          <w:ilvl w:val="0"/>
          <w:numId w:val="9"/>
        </w:numPr>
        <w:jc w:val="both"/>
        <w:rPr>
          <w:kern w:val="0"/>
          <w14:ligatures w14:val="none"/>
        </w:rPr>
      </w:pPr>
      <w:r w:rsidRPr="00362A05">
        <w:rPr>
          <w:b/>
          <w:bCs/>
          <w:kern w:val="0"/>
          <w14:ligatures w14:val="none"/>
        </w:rPr>
        <w:t>Least Privil</w:t>
      </w:r>
      <w:r>
        <w:rPr>
          <w:b/>
          <w:bCs/>
          <w:kern w:val="0"/>
          <w14:ligatures w14:val="none"/>
        </w:rPr>
        <w:t>e</w:t>
      </w:r>
      <w:r w:rsidRPr="00362A05">
        <w:rPr>
          <w:b/>
          <w:bCs/>
          <w:kern w:val="0"/>
          <w14:ligatures w14:val="none"/>
        </w:rPr>
        <w:t>ge/Zero-Trust</w:t>
      </w:r>
      <w:r>
        <w:rPr>
          <w:kern w:val="0"/>
          <w14:ligatures w14:val="none"/>
        </w:rPr>
        <w:t>: This is the core of secure software.</w:t>
      </w:r>
    </w:p>
    <w:p w14:paraId="79F65A14" w14:textId="1885AE15" w:rsidR="00362A05" w:rsidRDefault="00362A05" w:rsidP="00362A05">
      <w:pPr>
        <w:pStyle w:val="ListParagraph"/>
        <w:numPr>
          <w:ilvl w:val="0"/>
          <w:numId w:val="9"/>
        </w:numPr>
        <w:jc w:val="both"/>
        <w:rPr>
          <w:kern w:val="0"/>
          <w14:ligatures w14:val="none"/>
        </w:rPr>
      </w:pPr>
      <w:r w:rsidRPr="00362A05">
        <w:rPr>
          <w:b/>
          <w:bCs/>
          <w:kern w:val="0"/>
          <w14:ligatures w14:val="none"/>
        </w:rPr>
        <w:t>Layered Security/Defense in Depth</w:t>
      </w:r>
      <w:r>
        <w:rPr>
          <w:kern w:val="0"/>
          <w14:ligatures w14:val="none"/>
        </w:rPr>
        <w:t>: Multiple layers mean that if one security method fails, another may catch it.</w:t>
      </w:r>
    </w:p>
    <w:p w14:paraId="39F58286" w14:textId="31FE8B68" w:rsidR="00362A05" w:rsidRDefault="00362A05" w:rsidP="00362A05">
      <w:pPr>
        <w:pStyle w:val="ListParagraph"/>
        <w:numPr>
          <w:ilvl w:val="0"/>
          <w:numId w:val="9"/>
        </w:numPr>
        <w:jc w:val="both"/>
        <w:rPr>
          <w:kern w:val="0"/>
          <w14:ligatures w14:val="none"/>
        </w:rPr>
      </w:pPr>
      <w:r>
        <w:rPr>
          <w:b/>
          <w:bCs/>
          <w:kern w:val="0"/>
          <w14:ligatures w14:val="none"/>
        </w:rPr>
        <w:t xml:space="preserve">Secure Defaults/Fail-Safe: </w:t>
      </w:r>
      <w:r>
        <w:rPr>
          <w:kern w:val="0"/>
          <w14:ligatures w14:val="none"/>
        </w:rPr>
        <w:t>Ensure, through input validation and exception management, that software catches errors and fails to a safe state without revealing too much information to a potential attacker (and logs information securely for the security team to see what went wrong).</w:t>
      </w:r>
    </w:p>
    <w:p w14:paraId="30EAFC52" w14:textId="51DF2526" w:rsidR="00362A05" w:rsidRDefault="00362A05" w:rsidP="00362A05">
      <w:pPr>
        <w:pStyle w:val="ListParagraph"/>
        <w:numPr>
          <w:ilvl w:val="0"/>
          <w:numId w:val="9"/>
        </w:numPr>
        <w:jc w:val="both"/>
        <w:rPr>
          <w:kern w:val="0"/>
          <w14:ligatures w14:val="none"/>
        </w:rPr>
      </w:pPr>
      <w:r>
        <w:rPr>
          <w:b/>
          <w:bCs/>
          <w:kern w:val="0"/>
          <w14:ligatures w14:val="none"/>
        </w:rPr>
        <w:t>Continuous Updating:</w:t>
      </w:r>
      <w:r>
        <w:rPr>
          <w:kern w:val="0"/>
          <w14:ligatures w14:val="none"/>
        </w:rPr>
        <w:t xml:space="preserve"> </w:t>
      </w:r>
      <w:r>
        <w:rPr>
          <w:kern w:val="0"/>
          <w14:ligatures w14:val="none"/>
        </w:rPr>
        <w:t>Stay up to date on the latest developments in cybersecurity, and ensure your code remains compliant and protected</w:t>
      </w:r>
      <w:r>
        <w:rPr>
          <w:kern w:val="0"/>
          <w14:ligatures w14:val="none"/>
        </w:rPr>
        <w:t xml:space="preserve"> against current threats.</w:t>
      </w:r>
    </w:p>
    <w:p w14:paraId="62CD3AF8" w14:textId="4734CCF7" w:rsidR="00362A05" w:rsidRPr="00362A05" w:rsidRDefault="00362A05" w:rsidP="00362A05">
      <w:pPr>
        <w:pStyle w:val="ListParagraph"/>
        <w:numPr>
          <w:ilvl w:val="0"/>
          <w:numId w:val="9"/>
        </w:numPr>
        <w:jc w:val="both"/>
        <w:rPr>
          <w:kern w:val="0"/>
          <w14:ligatures w14:val="none"/>
        </w:rPr>
      </w:pPr>
      <w:r>
        <w:rPr>
          <w:b/>
          <w:bCs/>
          <w:kern w:val="0"/>
          <w14:ligatures w14:val="none"/>
        </w:rPr>
        <w:t>Use Code Auditing Tools:</w:t>
      </w:r>
      <w:r>
        <w:rPr>
          <w:kern w:val="0"/>
          <w14:ligatures w14:val="none"/>
        </w:rPr>
        <w:t xml:space="preserve"> Using tools like SAST, DAST, and IAST during development, and RASP </w:t>
      </w:r>
      <w:r>
        <w:rPr>
          <w:kern w:val="0"/>
          <w14:ligatures w14:val="none"/>
        </w:rPr>
        <w:t>during deployment, can ensure that secure design principles are properly followed.</w:t>
      </w:r>
    </w:p>
    <w:p w14:paraId="2DD7C8C2" w14:textId="77777777" w:rsidR="00362A05" w:rsidRDefault="00362A05" w:rsidP="00362A05">
      <w:pPr>
        <w:jc w:val="both"/>
        <w:rPr>
          <w:kern w:val="0"/>
          <w14:ligatures w14:val="none"/>
        </w:rPr>
      </w:pPr>
    </w:p>
    <w:p w14:paraId="33734702" w14:textId="77777777" w:rsidR="00362A05" w:rsidRPr="00C1587E" w:rsidRDefault="00362A05" w:rsidP="00362A05">
      <w:pPr>
        <w:jc w:val="both"/>
        <w:rPr>
          <w:kern w:val="0"/>
          <w14:ligatures w14:val="none"/>
        </w:rPr>
      </w:pPr>
    </w:p>
    <w:p w14:paraId="6DA6CD19" w14:textId="40E187BF" w:rsidR="005352D6" w:rsidRPr="005352D6" w:rsidRDefault="005352D6" w:rsidP="005352D6"/>
    <w:p w14:paraId="396DD1A3" w14:textId="77777777" w:rsidR="0068751C" w:rsidRDefault="0068751C" w:rsidP="005352D6">
      <w:pPr>
        <w:jc w:val="both"/>
        <w:rPr>
          <w:rFonts w:asciiTheme="majorHAnsi" w:eastAsiaTheme="majorEastAsia" w:hAnsiTheme="majorHAnsi" w:cstheme="majorBidi"/>
          <w:color w:val="0F4761" w:themeColor="accent1" w:themeShade="BF"/>
          <w:sz w:val="32"/>
          <w:szCs w:val="32"/>
        </w:rPr>
      </w:pPr>
      <w:r>
        <w:br w:type="page"/>
      </w:r>
    </w:p>
    <w:p w14:paraId="1815C157" w14:textId="5A458E38" w:rsidR="001E14E8" w:rsidRDefault="001E14E8" w:rsidP="001E14E8">
      <w:pPr>
        <w:pStyle w:val="Heading2"/>
      </w:pPr>
      <w:r>
        <w:lastRenderedPageBreak/>
        <w:t>References:</w:t>
      </w:r>
    </w:p>
    <w:p w14:paraId="4E52F0B2" w14:textId="63329D0A" w:rsidR="001E14E8" w:rsidRDefault="001E14E8" w:rsidP="001E14E8">
      <w:pPr>
        <w:ind w:left="720" w:hanging="720"/>
      </w:pPr>
      <w:r>
        <w:rPr>
          <w:rStyle w:val="whitespace-normal"/>
        </w:rPr>
        <w:t>CrowdStrike</w:t>
      </w:r>
      <w:r>
        <w:t xml:space="preserve">. (n.d.). </w:t>
      </w:r>
      <w:r>
        <w:rPr>
          <w:rStyle w:val="Emphasis"/>
        </w:rPr>
        <w:t>Secure by design</w:t>
      </w:r>
      <w:r>
        <w:t xml:space="preserve">. </w:t>
      </w:r>
      <w:hyperlink r:id="rId7" w:tgtFrame="_new" w:history="1">
        <w:r>
          <w:rPr>
            <w:rStyle w:val="Hyperlink"/>
          </w:rPr>
          <w:t>https://www.cro</w:t>
        </w:r>
        <w:r>
          <w:rPr>
            <w:rStyle w:val="Hyperlink"/>
          </w:rPr>
          <w:t>w</w:t>
        </w:r>
        <w:r>
          <w:rPr>
            <w:rStyle w:val="Hyperlink"/>
          </w:rPr>
          <w:t>dstrike.com/en-us/cybersecurity-101/application-security/secure-by-design/</w:t>
        </w:r>
      </w:hyperlink>
    </w:p>
    <w:p w14:paraId="5A3D51CB" w14:textId="74C2EDE2" w:rsidR="001E14E8" w:rsidRPr="001E14E8" w:rsidRDefault="001E14E8" w:rsidP="001E14E8">
      <w:pPr>
        <w:ind w:left="720" w:hanging="720"/>
      </w:pPr>
      <w:r w:rsidRPr="001E14E8">
        <w:t>DESTCERT. (</w:t>
      </w:r>
      <w:r>
        <w:t xml:space="preserve">Feb. 4, 2026). </w:t>
      </w:r>
      <w:r w:rsidRPr="001E14E8">
        <w:t xml:space="preserve"> </w:t>
      </w:r>
      <w:r w:rsidRPr="001E14E8">
        <w:rPr>
          <w:i/>
          <w:iCs/>
        </w:rPr>
        <w:t>Secure design principles</w:t>
      </w:r>
      <w:r w:rsidRPr="001E14E8">
        <w:t xml:space="preserve">. </w:t>
      </w:r>
      <w:r>
        <w:t xml:space="preserve">CISSP. </w:t>
      </w:r>
      <w:hyperlink r:id="rId8" w:history="1">
        <w:r w:rsidRPr="00B72231">
          <w:rPr>
            <w:rStyle w:val="Hyperlink"/>
          </w:rPr>
          <w:t>https://destcert.com/resources/secure-</w:t>
        </w:r>
        <w:r w:rsidRPr="00B72231">
          <w:rPr>
            <w:rStyle w:val="Hyperlink"/>
          </w:rPr>
          <w:t>d</w:t>
        </w:r>
        <w:r w:rsidRPr="00B72231">
          <w:rPr>
            <w:rStyle w:val="Hyperlink"/>
          </w:rPr>
          <w:t>esign-principles/</w:t>
        </w:r>
      </w:hyperlink>
    </w:p>
    <w:p w14:paraId="327AA6CB" w14:textId="79883CD3" w:rsidR="001E14E8" w:rsidRDefault="001E14E8" w:rsidP="001E14E8">
      <w:pPr>
        <w:ind w:left="720" w:hanging="720"/>
      </w:pPr>
      <w:r w:rsidRPr="001E14E8">
        <w:t xml:space="preserve">OWASP. (n.d.). </w:t>
      </w:r>
      <w:r w:rsidRPr="001E14E8">
        <w:rPr>
          <w:i/>
          <w:iCs/>
        </w:rPr>
        <w:t>Secure product design cheat sheet</w:t>
      </w:r>
      <w:r w:rsidRPr="001E14E8">
        <w:t xml:space="preserve">. OWASP Cheat Sheet Series. </w:t>
      </w:r>
      <w:hyperlink r:id="rId9" w:tgtFrame="_new" w:history="1">
        <w:r w:rsidRPr="001E14E8">
          <w:rPr>
            <w:color w:val="0000FF"/>
            <w:u w:val="single"/>
          </w:rPr>
          <w:t>https://cheatsheetseries.owasp.org/cheatsheets/Secure_Product_Design_Cheat_Sheet.ht</w:t>
        </w:r>
        <w:r w:rsidRPr="001E14E8">
          <w:rPr>
            <w:color w:val="0000FF"/>
            <w:u w:val="single"/>
          </w:rPr>
          <w:t>m</w:t>
        </w:r>
        <w:r w:rsidRPr="001E14E8">
          <w:rPr>
            <w:color w:val="0000FF"/>
            <w:u w:val="single"/>
          </w:rPr>
          <w:t>l</w:t>
        </w:r>
      </w:hyperlink>
    </w:p>
    <w:p w14:paraId="5CAEDAD6" w14:textId="5A40E9E7" w:rsidR="0068751C" w:rsidRDefault="0068751C" w:rsidP="001E14E8">
      <w:pPr>
        <w:ind w:left="720" w:hanging="720"/>
      </w:pPr>
      <w:r>
        <w:t xml:space="preserve">Saltzer, J. H., &amp; Schroeder, M. D. (1975). </w:t>
      </w:r>
      <w:r>
        <w:rPr>
          <w:rStyle w:val="Emphasis"/>
        </w:rPr>
        <w:t>The protection of information in computer systems</w:t>
      </w:r>
      <w:r>
        <w:t>.</w:t>
      </w:r>
    </w:p>
    <w:p w14:paraId="59BEF595" w14:textId="2F40234C" w:rsidR="001E14E8" w:rsidRPr="001E14E8" w:rsidRDefault="001E14E8" w:rsidP="001E14E8">
      <w:pPr>
        <w:ind w:left="720" w:hanging="720"/>
      </w:pPr>
      <w:r>
        <w:rPr>
          <w:rStyle w:val="whitespace-normal"/>
        </w:rPr>
        <w:t>Wm. Arthur Conklin</w:t>
      </w:r>
      <w:r>
        <w:t xml:space="preserve">, &amp; </w:t>
      </w:r>
      <w:r>
        <w:rPr>
          <w:rStyle w:val="whitespace-normal"/>
        </w:rPr>
        <w:t>Daniel Shoemaker</w:t>
      </w:r>
      <w:r>
        <w:t xml:space="preserve">. (2019). </w:t>
      </w:r>
      <w:r>
        <w:rPr>
          <w:rStyle w:val="Emphasis"/>
        </w:rPr>
        <w:t>CSSLP certification all-in-one exam guide</w:t>
      </w:r>
      <w:r>
        <w:t xml:space="preserve"> (3rd ed.). McGraw-Hill Education.</w:t>
      </w:r>
    </w:p>
    <w:sectPr w:rsidR="001E14E8" w:rsidRPr="001E14E8" w:rsidSect="003A7CB8">
      <w:headerReference w:type="even" r:id="rId10"/>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6A207" w14:textId="77777777" w:rsidR="0070399E" w:rsidRDefault="0070399E" w:rsidP="00000A66">
      <w:pPr>
        <w:spacing w:after="0" w:line="240" w:lineRule="auto"/>
      </w:pPr>
      <w:r>
        <w:separator/>
      </w:r>
    </w:p>
  </w:endnote>
  <w:endnote w:type="continuationSeparator" w:id="0">
    <w:p w14:paraId="632389DD" w14:textId="77777777" w:rsidR="0070399E" w:rsidRDefault="0070399E"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4E61E" w14:textId="77777777" w:rsidR="0070399E" w:rsidRDefault="0070399E" w:rsidP="00000A66">
      <w:pPr>
        <w:spacing w:after="0" w:line="240" w:lineRule="auto"/>
      </w:pPr>
      <w:r>
        <w:separator/>
      </w:r>
    </w:p>
  </w:footnote>
  <w:footnote w:type="continuationSeparator" w:id="0">
    <w:p w14:paraId="5FCB9E9E" w14:textId="77777777" w:rsidR="0070399E" w:rsidRDefault="0070399E"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566411"/>
      <w:docPartObj>
        <w:docPartGallery w:val="Page Numbers (Top of Page)"/>
        <w:docPartUnique/>
      </w:docPartObj>
    </w:sdtPr>
    <w:sdtEndPr>
      <w:rPr>
        <w:rStyle w:val="PageNumber"/>
      </w:rPr>
    </w:sdtEndPr>
    <w:sdtContent>
      <w:p w14:paraId="46371FFB"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D2AF9C"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725972"/>
      <w:docPartObj>
        <w:docPartGallery w:val="Page Numbers (Top of Page)"/>
        <w:docPartUnique/>
      </w:docPartObj>
    </w:sdtPr>
    <w:sdtEndPr>
      <w:rPr>
        <w:rStyle w:val="PageNumber"/>
      </w:rPr>
    </w:sdtEndPr>
    <w:sdtContent>
      <w:p w14:paraId="7B9556FE"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B374AE1" w14:textId="77777777" w:rsidR="005E1F3D" w:rsidRDefault="00000A66" w:rsidP="005E1F3D">
    <w:pPr>
      <w:pStyle w:val="Header"/>
      <w:ind w:firstLine="360"/>
    </w:pPr>
    <w:r>
      <w:t>Breutzmann</w:t>
    </w:r>
  </w:p>
  <w:p w14:paraId="03407647"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C583" w14:textId="77777777" w:rsidR="003A7CB8" w:rsidRDefault="003A7CB8" w:rsidP="003A7CB8">
    <w:pPr>
      <w:pStyle w:val="Header"/>
    </w:pPr>
    <w:r>
      <w:t>Breutzmann, Robert</w:t>
    </w:r>
  </w:p>
  <w:p w14:paraId="00FAEC10" w14:textId="221AE42A" w:rsidR="003A7CB8" w:rsidRDefault="003A7CB8" w:rsidP="003A7CB8">
    <w:pPr>
      <w:pStyle w:val="Header"/>
    </w:pPr>
    <w:r>
      <w:t xml:space="preserve">CSD </w:t>
    </w:r>
    <w:r w:rsidR="001E14E8">
      <w:t>370 - Secure Software Development</w:t>
    </w:r>
  </w:p>
  <w:p w14:paraId="353EE181" w14:textId="010B96A1" w:rsidR="003A7CB8" w:rsidRDefault="003A7CB8">
    <w:pPr>
      <w:pStyle w:val="Header"/>
    </w:pPr>
    <w:r>
      <w:t xml:space="preserve">Due Date: </w:t>
    </w:r>
    <w:r w:rsidR="001E14E8">
      <w:t>4-19-2026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DCE"/>
    <w:multiLevelType w:val="hybridMultilevel"/>
    <w:tmpl w:val="99CA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2029E"/>
    <w:multiLevelType w:val="hybridMultilevel"/>
    <w:tmpl w:val="4348A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DA74A9"/>
    <w:multiLevelType w:val="hybridMultilevel"/>
    <w:tmpl w:val="99560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F9495A"/>
    <w:multiLevelType w:val="hybridMultilevel"/>
    <w:tmpl w:val="71BE0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A51D25"/>
    <w:multiLevelType w:val="hybridMultilevel"/>
    <w:tmpl w:val="9214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02352"/>
    <w:multiLevelType w:val="hybridMultilevel"/>
    <w:tmpl w:val="7B1A0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CD1798"/>
    <w:multiLevelType w:val="hybridMultilevel"/>
    <w:tmpl w:val="B0125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B73A3A"/>
    <w:multiLevelType w:val="hybridMultilevel"/>
    <w:tmpl w:val="1FC65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712BB8"/>
    <w:multiLevelType w:val="hybridMultilevel"/>
    <w:tmpl w:val="D11CA1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9004940">
    <w:abstractNumId w:val="4"/>
  </w:num>
  <w:num w:numId="2" w16cid:durableId="331492029">
    <w:abstractNumId w:val="6"/>
  </w:num>
  <w:num w:numId="3" w16cid:durableId="163400041">
    <w:abstractNumId w:val="8"/>
  </w:num>
  <w:num w:numId="4" w16cid:durableId="1636137162">
    <w:abstractNumId w:val="2"/>
  </w:num>
  <w:num w:numId="5" w16cid:durableId="515309797">
    <w:abstractNumId w:val="7"/>
  </w:num>
  <w:num w:numId="6" w16cid:durableId="1988049212">
    <w:abstractNumId w:val="0"/>
  </w:num>
  <w:num w:numId="7" w16cid:durableId="1373114166">
    <w:abstractNumId w:val="5"/>
  </w:num>
  <w:num w:numId="8" w16cid:durableId="1149521692">
    <w:abstractNumId w:val="3"/>
  </w:num>
  <w:num w:numId="9" w16cid:durableId="1204442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4E8"/>
    <w:rsid w:val="00000A66"/>
    <w:rsid w:val="000C4767"/>
    <w:rsid w:val="00142DF8"/>
    <w:rsid w:val="00163E06"/>
    <w:rsid w:val="0018646D"/>
    <w:rsid w:val="001E14E8"/>
    <w:rsid w:val="002E4DF3"/>
    <w:rsid w:val="00350359"/>
    <w:rsid w:val="00362A05"/>
    <w:rsid w:val="003A7CB8"/>
    <w:rsid w:val="00423563"/>
    <w:rsid w:val="004F6AC7"/>
    <w:rsid w:val="005352D6"/>
    <w:rsid w:val="005E1F3D"/>
    <w:rsid w:val="005E28C6"/>
    <w:rsid w:val="0068751C"/>
    <w:rsid w:val="0070399E"/>
    <w:rsid w:val="0079597D"/>
    <w:rsid w:val="008326AD"/>
    <w:rsid w:val="00927BD1"/>
    <w:rsid w:val="009541C9"/>
    <w:rsid w:val="00A16DBC"/>
    <w:rsid w:val="00A30DF6"/>
    <w:rsid w:val="00B07540"/>
    <w:rsid w:val="00B54BB0"/>
    <w:rsid w:val="00B76BB8"/>
    <w:rsid w:val="00C1587E"/>
    <w:rsid w:val="00C8423B"/>
    <w:rsid w:val="00CF6A09"/>
    <w:rsid w:val="00D8501B"/>
    <w:rsid w:val="00E042DE"/>
    <w:rsid w:val="00E4617B"/>
    <w:rsid w:val="00FD0717"/>
    <w:rsid w:val="00FD7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1A0F7"/>
  <w15:chartTrackingRefBased/>
  <w15:docId w15:val="{0B0F6FDD-5646-F241-975D-2E5FF0985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character" w:customStyle="1" w:styleId="whitespace-normal">
    <w:name w:val="whitespace-normal"/>
    <w:basedOn w:val="DefaultParagraphFont"/>
    <w:rsid w:val="001E14E8"/>
  </w:style>
  <w:style w:type="character" w:styleId="Emphasis">
    <w:name w:val="Emphasis"/>
    <w:basedOn w:val="DefaultParagraphFont"/>
    <w:uiPriority w:val="20"/>
    <w:qFormat/>
    <w:rsid w:val="001E14E8"/>
    <w:rPr>
      <w:i/>
      <w:iCs/>
    </w:rPr>
  </w:style>
  <w:style w:type="character" w:styleId="FollowedHyperlink">
    <w:name w:val="FollowedHyperlink"/>
    <w:basedOn w:val="DefaultParagraphFont"/>
    <w:uiPriority w:val="99"/>
    <w:semiHidden/>
    <w:unhideWhenUsed/>
    <w:rsid w:val="005E28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stcert.com/resources/secure-design-principl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owdstrike.com/en-us/cybersecurity-101/application-security/secure-by-desig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heatsheetseries.owasp.org/cheatsheets/Secure_Product_Design_Cheat_Sheet.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4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340 Assignment Template.dotx</Template>
  <TotalTime>68</TotalTime>
  <Pages>7</Pages>
  <Words>655</Words>
  <Characters>7310</Characters>
  <Application>Microsoft Office Word</Application>
  <DocSecurity>0</DocSecurity>
  <Lines>187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2026-04-14T17:31:00Z</dcterms:created>
  <dcterms:modified xsi:type="dcterms:W3CDTF">2026-04-19T16:30:00Z</dcterms:modified>
</cp:coreProperties>
</file>